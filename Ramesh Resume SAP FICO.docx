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55E0B3D6" w14:textId="77777777" w:rsidTr="00007728">
        <w:trPr>
          <w:trHeight w:hRule="exact" w:val="1800"/>
        </w:trPr>
        <w:tc>
          <w:tcPr>
            <w:tcW w:w="9360" w:type="dxa"/>
            <w:tcMar>
              <w:top w:w="0" w:type="dxa"/>
              <w:bottom w:w="0" w:type="dxa"/>
            </w:tcMar>
          </w:tcPr>
          <w:p w14:paraId="21A500A4" w14:textId="1825FC34" w:rsidR="00692703" w:rsidRPr="00CF1A49" w:rsidRDefault="000F7CC8" w:rsidP="00913946">
            <w:pPr>
              <w:pStyle w:val="Title"/>
            </w:pPr>
            <w:r>
              <w:t>Ramesh</w:t>
            </w:r>
            <w:r w:rsidR="005339B8">
              <w:t xml:space="preserve"> PATHIPATI</w:t>
            </w:r>
          </w:p>
          <w:p w14:paraId="52164A80" w14:textId="51ED8309" w:rsidR="00692703" w:rsidRPr="009A0508" w:rsidRDefault="00B77756" w:rsidP="009A0508">
            <w:pPr>
              <w:pStyle w:val="ContactInfo"/>
            </w:pPr>
            <w:r>
              <w:t>SAP S/4 HANA FINANCE</w:t>
            </w:r>
            <w:r w:rsidR="008B6594">
              <w:t xml:space="preserve"> &amp; MANAGEMENT</w:t>
            </w:r>
            <w:r>
              <w:t xml:space="preserve"> CONSULTANT</w:t>
            </w:r>
            <w:r w:rsidR="009A0508" w:rsidRPr="009A0508">
              <w:t xml:space="preserve"> </w:t>
            </w:r>
            <w:sdt>
              <w:sdtPr>
                <w:alias w:val="Divider dot:"/>
                <w:tag w:val="Divider dot:"/>
                <w:id w:val="-1459182552"/>
                <w:placeholder>
                  <w:docPart w:val="4AA8C76DBA5441C78C8C7DD701793885"/>
                </w:placeholder>
                <w:temporary/>
                <w:showingPlcHdr/>
                <w15:appearance w15:val="hidden"/>
              </w:sdtPr>
              <w:sdtContent>
                <w:r w:rsidR="00692703" w:rsidRPr="009A0508">
                  <w:t>·</w:t>
                </w:r>
              </w:sdtContent>
            </w:sdt>
            <w:r w:rsidR="009A0508" w:rsidRPr="009A0508">
              <w:t xml:space="preserve"> </w:t>
            </w:r>
            <w:r w:rsidR="00192368">
              <w:t>+91-</w:t>
            </w:r>
            <w:r w:rsidR="00473054">
              <w:t>7672081955</w:t>
            </w:r>
          </w:p>
          <w:p w14:paraId="3C34EFCF" w14:textId="2722C209" w:rsidR="00692703" w:rsidRPr="00CF1A49" w:rsidRDefault="004B7B54" w:rsidP="00913946">
            <w:pPr>
              <w:pStyle w:val="ContactInfoEmphasis"/>
              <w:contextualSpacing w:val="0"/>
            </w:pPr>
            <w:hyperlink r:id="rId10" w:history="1">
              <w:r w:rsidRPr="00DD3DBB">
                <w:rPr>
                  <w:rStyle w:val="Hyperlink"/>
                </w:rPr>
                <w:t>Ramesh1955@live.in</w:t>
              </w:r>
            </w:hyperlink>
            <w:r w:rsidR="008F48BB">
              <w:t xml:space="preserve"> </w:t>
            </w:r>
          </w:p>
        </w:tc>
      </w:tr>
      <w:tr w:rsidR="009571D8" w:rsidRPr="00CF1A49" w14:paraId="04C1A61B" w14:textId="77777777" w:rsidTr="00692703">
        <w:tc>
          <w:tcPr>
            <w:tcW w:w="9360" w:type="dxa"/>
            <w:tcMar>
              <w:top w:w="432" w:type="dxa"/>
            </w:tcMar>
          </w:tcPr>
          <w:p w14:paraId="27CDC99A" w14:textId="77777777" w:rsidR="00F56EDC" w:rsidRDefault="00F56EDC" w:rsidP="00F56EDC">
            <w:r w:rsidRPr="00F56EDC">
              <w:t xml:space="preserve">Dynamic and results-driven </w:t>
            </w:r>
            <w:r w:rsidRPr="00F56EDC">
              <w:rPr>
                <w:b/>
                <w:bCs/>
              </w:rPr>
              <w:t>SAP S/4HANA Finance &amp; Management Consultant</w:t>
            </w:r>
            <w:r w:rsidRPr="00F56EDC">
              <w:t xml:space="preserve"> with </w:t>
            </w:r>
            <w:r w:rsidRPr="00F56EDC">
              <w:rPr>
                <w:b/>
                <w:bCs/>
              </w:rPr>
              <w:t>11.5 years</w:t>
            </w:r>
            <w:r w:rsidRPr="00F56EDC">
              <w:t xml:space="preserve"> of experience across </w:t>
            </w:r>
            <w:r w:rsidRPr="00F56EDC">
              <w:rPr>
                <w:b/>
                <w:bCs/>
              </w:rPr>
              <w:t>SAP S/4HANA</w:t>
            </w:r>
            <w:r w:rsidRPr="00F56EDC">
              <w:t xml:space="preserve"> and </w:t>
            </w:r>
            <w:r w:rsidRPr="00F56EDC">
              <w:rPr>
                <w:b/>
                <w:bCs/>
              </w:rPr>
              <w:t>SAP ECC</w:t>
            </w:r>
            <w:r w:rsidRPr="00F56EDC">
              <w:t xml:space="preserve"> platforms, specializing in </w:t>
            </w:r>
            <w:r w:rsidRPr="00F56EDC">
              <w:rPr>
                <w:b/>
                <w:bCs/>
              </w:rPr>
              <w:t>Finance</w:t>
            </w:r>
            <w:r w:rsidRPr="00F56EDC">
              <w:t xml:space="preserve">, </w:t>
            </w:r>
            <w:r w:rsidRPr="00F56EDC">
              <w:rPr>
                <w:b/>
                <w:bCs/>
              </w:rPr>
              <w:t>Controlling</w:t>
            </w:r>
            <w:r w:rsidRPr="00F56EDC">
              <w:t xml:space="preserve">, and </w:t>
            </w:r>
            <w:r w:rsidRPr="00F56EDC">
              <w:rPr>
                <w:b/>
                <w:bCs/>
              </w:rPr>
              <w:t>Data Migration</w:t>
            </w:r>
            <w:r w:rsidRPr="00F56EDC">
              <w:t xml:space="preserve">. Adept at delivering complex, global projects including </w:t>
            </w:r>
            <w:r w:rsidRPr="00F56EDC">
              <w:rPr>
                <w:b/>
                <w:bCs/>
              </w:rPr>
              <w:t>implementations</w:t>
            </w:r>
            <w:r w:rsidRPr="00F56EDC">
              <w:t xml:space="preserve">, </w:t>
            </w:r>
            <w:r w:rsidRPr="00F56EDC">
              <w:rPr>
                <w:b/>
                <w:bCs/>
              </w:rPr>
              <w:t>rollouts</w:t>
            </w:r>
            <w:r w:rsidRPr="00F56EDC">
              <w:t xml:space="preserve">, </w:t>
            </w:r>
            <w:r w:rsidRPr="00F56EDC">
              <w:rPr>
                <w:b/>
                <w:bCs/>
              </w:rPr>
              <w:t>consolidations</w:t>
            </w:r>
            <w:r w:rsidRPr="00F56EDC">
              <w:t xml:space="preserve">, and </w:t>
            </w:r>
            <w:r w:rsidRPr="00F56EDC">
              <w:rPr>
                <w:b/>
                <w:bCs/>
              </w:rPr>
              <w:t>support</w:t>
            </w:r>
            <w:r w:rsidRPr="00F56EDC">
              <w:t xml:space="preserve"> initiatives.</w:t>
            </w:r>
          </w:p>
          <w:p w14:paraId="46875FAC" w14:textId="77777777" w:rsidR="00F56EDC" w:rsidRDefault="00F56EDC" w:rsidP="00F56EDC"/>
          <w:p w14:paraId="58D7732B" w14:textId="708C0421" w:rsidR="00F56EDC" w:rsidRPr="00F56EDC" w:rsidRDefault="00F56EDC" w:rsidP="00F56EDC">
            <w:r w:rsidRPr="00F56EDC">
              <w:t xml:space="preserve">Recognized for translating business requirements into scalable SAP solutions for clients in </w:t>
            </w:r>
            <w:r w:rsidRPr="00F56EDC">
              <w:rPr>
                <w:b/>
                <w:bCs/>
              </w:rPr>
              <w:t>manufacturing</w:t>
            </w:r>
            <w:r w:rsidRPr="00F56EDC">
              <w:t xml:space="preserve">, </w:t>
            </w:r>
            <w:r w:rsidRPr="00F56EDC">
              <w:rPr>
                <w:b/>
                <w:bCs/>
              </w:rPr>
              <w:t>retail</w:t>
            </w:r>
            <w:r w:rsidRPr="00F56EDC">
              <w:t xml:space="preserve">, and </w:t>
            </w:r>
            <w:r w:rsidRPr="00F56EDC">
              <w:rPr>
                <w:b/>
                <w:bCs/>
              </w:rPr>
              <w:t>consumer goods</w:t>
            </w:r>
            <w:r w:rsidRPr="00F56EDC">
              <w:t xml:space="preserve"> sectors across </w:t>
            </w:r>
            <w:r w:rsidRPr="00F56EDC">
              <w:rPr>
                <w:b/>
                <w:bCs/>
              </w:rPr>
              <w:t>Asia</w:t>
            </w:r>
            <w:r w:rsidRPr="00F56EDC">
              <w:t xml:space="preserve">, </w:t>
            </w:r>
            <w:r w:rsidRPr="00F56EDC">
              <w:rPr>
                <w:b/>
                <w:bCs/>
              </w:rPr>
              <w:t>Europe</w:t>
            </w:r>
            <w:r w:rsidRPr="00F56EDC">
              <w:t xml:space="preserve">, and the </w:t>
            </w:r>
            <w:r w:rsidRPr="00F56EDC">
              <w:rPr>
                <w:b/>
                <w:bCs/>
              </w:rPr>
              <w:t>Americas</w:t>
            </w:r>
            <w:r w:rsidRPr="00F56EDC">
              <w:t xml:space="preserve">. Known for leading high-impact initiatives, ensuring seamless system transitions, and driving operational excellence through </w:t>
            </w:r>
            <w:r w:rsidRPr="00F56EDC">
              <w:rPr>
                <w:b/>
                <w:bCs/>
              </w:rPr>
              <w:t>automation</w:t>
            </w:r>
            <w:r w:rsidRPr="00F56EDC">
              <w:t xml:space="preserve">, </w:t>
            </w:r>
            <w:r w:rsidRPr="00F56EDC">
              <w:rPr>
                <w:b/>
                <w:bCs/>
              </w:rPr>
              <w:t>process optimization</w:t>
            </w:r>
            <w:r w:rsidRPr="00F56EDC">
              <w:t xml:space="preserve">, and </w:t>
            </w:r>
            <w:r w:rsidRPr="00F56EDC">
              <w:rPr>
                <w:b/>
                <w:bCs/>
              </w:rPr>
              <w:t>cross-functional collaboration</w:t>
            </w:r>
            <w:r w:rsidRPr="00F56EDC">
              <w:t>.</w:t>
            </w:r>
          </w:p>
          <w:p w14:paraId="6DB454F2" w14:textId="77777777" w:rsidR="00F56EDC" w:rsidRDefault="00F56EDC" w:rsidP="00B45714"/>
          <w:p w14:paraId="47D3D727" w14:textId="0BCE3B57" w:rsidR="00FB15EE" w:rsidRPr="00CF1A49" w:rsidRDefault="00B27928" w:rsidP="00FB15EE">
            <w:pPr>
              <w:pStyle w:val="Heading1"/>
            </w:pPr>
            <w:r>
              <w:t>Core competencies</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FB15EE" w:rsidRPr="00CF1A49" w14:paraId="206DFAD9" w14:textId="77777777" w:rsidTr="007A6614">
              <w:tc>
                <w:tcPr>
                  <w:tcW w:w="9355" w:type="dxa"/>
                </w:tcPr>
                <w:p w14:paraId="79322B9C" w14:textId="77777777" w:rsidR="00930CF8" w:rsidRDefault="00930CF8" w:rsidP="00930CF8">
                  <w:pPr>
                    <w:pStyle w:val="ListBullet"/>
                    <w:ind w:left="0"/>
                  </w:pPr>
                  <w:r w:rsidRPr="00930CF8">
                    <w:rPr>
                      <w:b/>
                      <w:bCs/>
                    </w:rPr>
                    <w:t>SAP FICO Expertise</w:t>
                  </w:r>
                  <w:r w:rsidRPr="00930CF8">
                    <w:t xml:space="preserve">: 11.5+ years in </w:t>
                  </w:r>
                  <w:r w:rsidRPr="00930CF8">
                    <w:rPr>
                      <w:b/>
                      <w:bCs/>
                    </w:rPr>
                    <w:t>Finance &amp; Management Accounting</w:t>
                  </w:r>
                  <w:r w:rsidRPr="00930CF8">
                    <w:t xml:space="preserve">, with deep knowledge of </w:t>
                  </w:r>
                  <w:r w:rsidRPr="00930CF8">
                    <w:rPr>
                      <w:b/>
                      <w:bCs/>
                    </w:rPr>
                    <w:t>FI/CO configuration</w:t>
                  </w:r>
                  <w:r w:rsidRPr="00930CF8">
                    <w:t xml:space="preserve"> and </w:t>
                  </w:r>
                  <w:r w:rsidRPr="00930CF8">
                    <w:rPr>
                      <w:b/>
                      <w:bCs/>
                    </w:rPr>
                    <w:t>system integration</w:t>
                  </w:r>
                  <w:r w:rsidRPr="00930CF8">
                    <w:t xml:space="preserve"> (SD-FI, MM-FI, CO-FI)</w:t>
                  </w:r>
                </w:p>
                <w:p w14:paraId="0151432E" w14:textId="77777777" w:rsidR="00930CF8" w:rsidRDefault="00930CF8" w:rsidP="00930CF8">
                  <w:pPr>
                    <w:pStyle w:val="ListBullet"/>
                    <w:ind w:left="0"/>
                  </w:pPr>
                  <w:r w:rsidRPr="00930CF8">
                    <w:rPr>
                      <w:b/>
                      <w:bCs/>
                    </w:rPr>
                    <w:t>Project Delivery</w:t>
                  </w:r>
                  <w:r w:rsidRPr="00930CF8">
                    <w:t xml:space="preserve">: Successfully executed </w:t>
                  </w:r>
                  <w:r w:rsidRPr="00930CF8">
                    <w:rPr>
                      <w:b/>
                      <w:bCs/>
                    </w:rPr>
                    <w:t>1 S/4HANA Migration &amp; Consolidation</w:t>
                  </w:r>
                  <w:r w:rsidRPr="00930CF8">
                    <w:t xml:space="preserve">, </w:t>
                  </w:r>
                  <w:r w:rsidRPr="00930CF8">
                    <w:rPr>
                      <w:b/>
                      <w:bCs/>
                    </w:rPr>
                    <w:t>1 Rollout</w:t>
                  </w:r>
                  <w:r w:rsidRPr="00930CF8">
                    <w:t xml:space="preserve">, </w:t>
                  </w:r>
                  <w:r w:rsidRPr="00930CF8">
                    <w:rPr>
                      <w:b/>
                      <w:bCs/>
                    </w:rPr>
                    <w:t>1 Integration</w:t>
                  </w:r>
                  <w:r w:rsidRPr="00930CF8">
                    <w:t xml:space="preserve">, and </w:t>
                  </w:r>
                  <w:r w:rsidRPr="00930CF8">
                    <w:rPr>
                      <w:b/>
                      <w:bCs/>
                    </w:rPr>
                    <w:t>2 Support</w:t>
                  </w:r>
                  <w:r w:rsidRPr="00930CF8">
                    <w:t xml:space="preserve"> projects</w:t>
                  </w:r>
                </w:p>
                <w:p w14:paraId="699C09CA" w14:textId="77777777" w:rsidR="00930CF8" w:rsidRPr="00930CF8" w:rsidRDefault="00930CF8" w:rsidP="00930CF8">
                  <w:pPr>
                    <w:pStyle w:val="ListBullet"/>
                    <w:ind w:left="0"/>
                  </w:pPr>
                  <w:r w:rsidRPr="00930CF8">
                    <w:rPr>
                      <w:b/>
                      <w:bCs/>
                    </w:rPr>
                    <w:t>Data Migration</w:t>
                  </w:r>
                  <w:r w:rsidRPr="00930CF8">
                    <w:t xml:space="preserve">: Specialized in </w:t>
                  </w:r>
                  <w:r w:rsidRPr="00930CF8">
                    <w:rPr>
                      <w:b/>
                      <w:bCs/>
                    </w:rPr>
                    <w:t>FICO data migration</w:t>
                  </w:r>
                  <w:r w:rsidRPr="00930CF8">
                    <w:t xml:space="preserve"> using </w:t>
                  </w:r>
                  <w:r w:rsidRPr="00930CF8">
                    <w:rPr>
                      <w:b/>
                      <w:bCs/>
                    </w:rPr>
                    <w:t>LSMW</w:t>
                  </w:r>
                  <w:r w:rsidRPr="00930CF8">
                    <w:t xml:space="preserve"> and custom tools; skilled in </w:t>
                  </w:r>
                  <w:r w:rsidRPr="00930CF8">
                    <w:rPr>
                      <w:b/>
                      <w:bCs/>
                    </w:rPr>
                    <w:t>data extraction</w:t>
                  </w:r>
                  <w:r w:rsidRPr="00930CF8">
                    <w:t xml:space="preserve">, </w:t>
                  </w:r>
                  <w:r w:rsidRPr="00930CF8">
                    <w:rPr>
                      <w:b/>
                      <w:bCs/>
                    </w:rPr>
                    <w:t>cleansing</w:t>
                  </w:r>
                  <w:r w:rsidRPr="00930CF8">
                    <w:t xml:space="preserve">, and </w:t>
                  </w:r>
                  <w:r w:rsidRPr="00930CF8">
                    <w:rPr>
                      <w:b/>
                      <w:bCs/>
                    </w:rPr>
                    <w:t>validation</w:t>
                  </w:r>
                </w:p>
                <w:p w14:paraId="33F83CBD" w14:textId="77777777" w:rsidR="00930CF8" w:rsidRPr="00930CF8" w:rsidRDefault="00930CF8" w:rsidP="00930CF8">
                  <w:pPr>
                    <w:pStyle w:val="ListBullet"/>
                    <w:ind w:left="0"/>
                  </w:pPr>
                  <w:r w:rsidRPr="00930CF8">
                    <w:rPr>
                      <w:b/>
                      <w:bCs/>
                    </w:rPr>
                    <w:t>Technical Proficiency</w:t>
                  </w:r>
                  <w:r w:rsidRPr="00930CF8">
                    <w:t xml:space="preserve">: Hands-on with </w:t>
                  </w:r>
                  <w:r w:rsidRPr="00930CF8">
                    <w:rPr>
                      <w:b/>
                      <w:bCs/>
                    </w:rPr>
                    <w:t>Batch Jobs</w:t>
                  </w:r>
                  <w:r w:rsidRPr="00930CF8">
                    <w:t xml:space="preserve">, </w:t>
                  </w:r>
                  <w:r w:rsidRPr="00930CF8">
                    <w:rPr>
                      <w:b/>
                      <w:bCs/>
                    </w:rPr>
                    <w:t>IDOCs</w:t>
                  </w:r>
                  <w:r w:rsidRPr="00930CF8">
                    <w:t xml:space="preserve">, </w:t>
                  </w:r>
                  <w:r w:rsidRPr="00930CF8">
                    <w:rPr>
                      <w:b/>
                      <w:bCs/>
                    </w:rPr>
                    <w:t>EDI partner setup</w:t>
                  </w:r>
                  <w:r w:rsidRPr="00930CF8">
                    <w:t xml:space="preserve">, and </w:t>
                  </w:r>
                  <w:r w:rsidRPr="00930CF8">
                    <w:rPr>
                      <w:b/>
                      <w:bCs/>
                    </w:rPr>
                    <w:t>ABAP debugging</w:t>
                  </w:r>
                </w:p>
                <w:p w14:paraId="639C2F26" w14:textId="77777777" w:rsidR="00930CF8" w:rsidRDefault="00930CF8" w:rsidP="00930CF8">
                  <w:pPr>
                    <w:pStyle w:val="ListBullet"/>
                    <w:ind w:left="0"/>
                  </w:pPr>
                  <w:r w:rsidRPr="00930CF8">
                    <w:rPr>
                      <w:b/>
                      <w:bCs/>
                    </w:rPr>
                    <w:t>Process Design</w:t>
                  </w:r>
                  <w:r w:rsidRPr="00930CF8">
                    <w:t xml:space="preserve">: Strong in </w:t>
                  </w:r>
                  <w:r w:rsidRPr="00930CF8">
                    <w:rPr>
                      <w:b/>
                      <w:bCs/>
                    </w:rPr>
                    <w:t>business process mapping</w:t>
                  </w:r>
                  <w:r w:rsidRPr="00930CF8">
                    <w:t xml:space="preserve">, </w:t>
                  </w:r>
                  <w:r w:rsidRPr="00930CF8">
                    <w:rPr>
                      <w:b/>
                      <w:bCs/>
                    </w:rPr>
                    <w:t>gap analysis</w:t>
                  </w:r>
                  <w:r w:rsidRPr="00930CF8">
                    <w:t xml:space="preserve">, and </w:t>
                  </w:r>
                  <w:r w:rsidRPr="00930CF8">
                    <w:rPr>
                      <w:b/>
                      <w:bCs/>
                    </w:rPr>
                    <w:t>system configuration</w:t>
                  </w:r>
                  <w:r w:rsidRPr="00930CF8">
                    <w:t xml:space="preserve"> aligned to client-specific needs</w:t>
                  </w:r>
                </w:p>
                <w:p w14:paraId="61F0D6A4" w14:textId="77777777" w:rsidR="00930CF8" w:rsidRDefault="00930CF8" w:rsidP="00930CF8">
                  <w:pPr>
                    <w:pStyle w:val="ListBullet"/>
                    <w:ind w:left="0"/>
                  </w:pPr>
                  <w:r w:rsidRPr="00930CF8">
                    <w:rPr>
                      <w:b/>
                      <w:bCs/>
                    </w:rPr>
                    <w:t>Third-Party Tools</w:t>
                  </w:r>
                  <w:r w:rsidRPr="00930CF8">
                    <w:t>:</w:t>
                  </w:r>
                </w:p>
                <w:p w14:paraId="0598142E" w14:textId="77777777" w:rsidR="00930CF8" w:rsidRDefault="00930CF8" w:rsidP="003E0849">
                  <w:pPr>
                    <w:pStyle w:val="ListBullet"/>
                    <w:numPr>
                      <w:ilvl w:val="0"/>
                      <w:numId w:val="47"/>
                    </w:numPr>
                  </w:pPr>
                  <w:r w:rsidRPr="00930CF8">
                    <w:rPr>
                      <w:b/>
                      <w:bCs/>
                    </w:rPr>
                    <w:t>OpenText VIM</w:t>
                  </w:r>
                  <w:r w:rsidRPr="00930CF8">
                    <w:t xml:space="preserve"> – Vendor Invoice Management</w:t>
                  </w:r>
                </w:p>
                <w:p w14:paraId="251BE11E" w14:textId="6AA98BA3" w:rsidR="00930CF8" w:rsidRDefault="00930CF8" w:rsidP="003E0849">
                  <w:pPr>
                    <w:pStyle w:val="ListBullet"/>
                    <w:numPr>
                      <w:ilvl w:val="0"/>
                      <w:numId w:val="47"/>
                    </w:numPr>
                  </w:pPr>
                  <w:r w:rsidRPr="00930CF8">
                    <w:rPr>
                      <w:b/>
                      <w:bCs/>
                    </w:rPr>
                    <w:t>Concur</w:t>
                  </w:r>
                  <w:r w:rsidRPr="00930CF8">
                    <w:t xml:space="preserve"> – Employee Expense Management</w:t>
                  </w:r>
                </w:p>
                <w:p w14:paraId="01D47287" w14:textId="77777777" w:rsidR="00930CF8" w:rsidRDefault="00930CF8" w:rsidP="003E0849">
                  <w:pPr>
                    <w:pStyle w:val="ListBullet"/>
                    <w:numPr>
                      <w:ilvl w:val="0"/>
                      <w:numId w:val="47"/>
                    </w:numPr>
                  </w:pPr>
                  <w:r w:rsidRPr="00930CF8">
                    <w:rPr>
                      <w:b/>
                      <w:bCs/>
                    </w:rPr>
                    <w:t>Rimilia</w:t>
                  </w:r>
                  <w:r w:rsidRPr="00930CF8">
                    <w:t xml:space="preserve"> – Cash Application &amp; Receivables Automation</w:t>
                  </w:r>
                </w:p>
                <w:p w14:paraId="6CC75616" w14:textId="77777777" w:rsidR="00930CF8" w:rsidRDefault="00930CF8" w:rsidP="003E0849">
                  <w:pPr>
                    <w:pStyle w:val="ListBullet"/>
                    <w:numPr>
                      <w:ilvl w:val="0"/>
                      <w:numId w:val="47"/>
                    </w:numPr>
                  </w:pPr>
                  <w:r w:rsidRPr="00930CF8">
                    <w:rPr>
                      <w:b/>
                      <w:bCs/>
                    </w:rPr>
                    <w:t>BlackLine</w:t>
                  </w:r>
                  <w:r w:rsidRPr="00930CF8">
                    <w:t xml:space="preserve"> – Financial Close &amp; Reconciliation</w:t>
                  </w:r>
                </w:p>
                <w:p w14:paraId="6043865B" w14:textId="136E8C05" w:rsidR="00930CF8" w:rsidRDefault="00930CF8" w:rsidP="00930CF8">
                  <w:pPr>
                    <w:pStyle w:val="ListBullet"/>
                    <w:ind w:left="0"/>
                  </w:pPr>
                  <w:r w:rsidRPr="00930CF8">
                    <w:rPr>
                      <w:b/>
                      <w:bCs/>
                    </w:rPr>
                    <w:t>ABAP Functional Skills</w:t>
                  </w:r>
                  <w:r w:rsidRPr="00930CF8">
                    <w:t>: Interface testing, table maintenance, Smart Forms, and SAP</w:t>
                  </w:r>
                  <w:r w:rsidR="0033790F">
                    <w:t xml:space="preserve"> </w:t>
                  </w:r>
                  <w:r w:rsidRPr="00930CF8">
                    <w:t>script enhancements</w:t>
                  </w:r>
                </w:p>
                <w:p w14:paraId="032C0D44" w14:textId="77777777" w:rsidR="00930CF8" w:rsidRPr="00930CF8" w:rsidRDefault="00930CF8" w:rsidP="00930CF8">
                  <w:pPr>
                    <w:pStyle w:val="ListBullet"/>
                    <w:ind w:left="0"/>
                  </w:pPr>
                  <w:r w:rsidRPr="00930CF8">
                    <w:rPr>
                      <w:b/>
                      <w:bCs/>
                    </w:rPr>
                    <w:t>Global Exposure</w:t>
                  </w:r>
                  <w:r w:rsidRPr="00930CF8">
                    <w:t xml:space="preserve">: Experience working with multinational clients across </w:t>
                  </w:r>
                  <w:r w:rsidRPr="00930CF8">
                    <w:rPr>
                      <w:b/>
                      <w:bCs/>
                    </w:rPr>
                    <w:t>Asia</w:t>
                  </w:r>
                  <w:r w:rsidRPr="00930CF8">
                    <w:t xml:space="preserve">, </w:t>
                  </w:r>
                  <w:r w:rsidRPr="00930CF8">
                    <w:rPr>
                      <w:b/>
                      <w:bCs/>
                    </w:rPr>
                    <w:t>Europe</w:t>
                  </w:r>
                  <w:r w:rsidRPr="00930CF8">
                    <w:t xml:space="preserve">, and </w:t>
                  </w:r>
                  <w:r w:rsidRPr="00930CF8">
                    <w:rPr>
                      <w:b/>
                      <w:bCs/>
                    </w:rPr>
                    <w:t>North America</w:t>
                  </w:r>
                </w:p>
                <w:p w14:paraId="30A3F376" w14:textId="285A5A34" w:rsidR="00930CF8" w:rsidRPr="001B4A6B" w:rsidRDefault="00930CF8" w:rsidP="00930CF8">
                  <w:pPr>
                    <w:pStyle w:val="ListBullet"/>
                    <w:ind w:left="0"/>
                  </w:pPr>
                  <w:r w:rsidRPr="00930CF8">
                    <w:rPr>
                      <w:b/>
                      <w:bCs/>
                    </w:rPr>
                    <w:t>Collaboration</w:t>
                  </w:r>
                  <w:r w:rsidRPr="00930CF8">
                    <w:t xml:space="preserve">: Effective communicator with a track record of working across </w:t>
                  </w:r>
                  <w:r w:rsidRPr="00930CF8">
                    <w:rPr>
                      <w:b/>
                      <w:bCs/>
                    </w:rPr>
                    <w:t>cross-functional teams</w:t>
                  </w:r>
                  <w:r w:rsidRPr="00930CF8">
                    <w:t xml:space="preserve"> and with </w:t>
                  </w:r>
                  <w:r w:rsidRPr="00930CF8">
                    <w:rPr>
                      <w:b/>
                      <w:bCs/>
                    </w:rPr>
                    <w:t>external middleware/EDI partners</w:t>
                  </w:r>
                </w:p>
                <w:p w14:paraId="6D3E45C4" w14:textId="692873D8" w:rsidR="001B4A6B" w:rsidRPr="001B4A6B" w:rsidRDefault="001B4A6B" w:rsidP="001B4A6B">
                  <w:pPr>
                    <w:pStyle w:val="ListBullet"/>
                    <w:ind w:left="0"/>
                  </w:pPr>
                  <w:r w:rsidRPr="001B4A6B">
                    <w:rPr>
                      <w:b/>
                      <w:bCs/>
                    </w:rPr>
                    <w:t>Audit &amp; Compliance Alignment</w:t>
                  </w:r>
                  <w:r w:rsidRPr="001B4A6B">
                    <w:t xml:space="preserve">: Experienced in aligning SAP FICO configurations with </w:t>
                  </w:r>
                  <w:r w:rsidRPr="001B4A6B">
                    <w:rPr>
                      <w:b/>
                      <w:bCs/>
                    </w:rPr>
                    <w:t>audit requirements</w:t>
                  </w:r>
                  <w:r w:rsidRPr="001B4A6B">
                    <w:t xml:space="preserve">, </w:t>
                  </w:r>
                  <w:r w:rsidRPr="001B4A6B">
                    <w:rPr>
                      <w:b/>
                      <w:bCs/>
                    </w:rPr>
                    <w:t>internal controls</w:t>
                  </w:r>
                  <w:r w:rsidRPr="001B4A6B">
                    <w:t xml:space="preserve">, and </w:t>
                  </w:r>
                  <w:r w:rsidRPr="001B4A6B">
                    <w:rPr>
                      <w:b/>
                      <w:bCs/>
                    </w:rPr>
                    <w:t>compliance standards</w:t>
                  </w:r>
                  <w:r w:rsidRPr="001B4A6B">
                    <w:t xml:space="preserve"> such as </w:t>
                  </w:r>
                  <w:r w:rsidRPr="001B4A6B">
                    <w:rPr>
                      <w:b/>
                      <w:bCs/>
                    </w:rPr>
                    <w:t>SOX</w:t>
                  </w:r>
                  <w:r w:rsidRPr="001B4A6B">
                    <w:t>, ensuring financial transparency and regulatory adherenc</w:t>
                  </w:r>
                  <w:r>
                    <w:t>e</w:t>
                  </w:r>
                </w:p>
                <w:p w14:paraId="0F5F45FE" w14:textId="77777777" w:rsidR="00930CF8" w:rsidRPr="00930CF8" w:rsidRDefault="00930CF8" w:rsidP="001B4A6B">
                  <w:pPr>
                    <w:pStyle w:val="ListBullet"/>
                    <w:numPr>
                      <w:ilvl w:val="0"/>
                      <w:numId w:val="0"/>
                    </w:numPr>
                  </w:pPr>
                </w:p>
                <w:p w14:paraId="64DD7F6A" w14:textId="45E87472" w:rsidR="00A56B80" w:rsidRPr="00CF1A49" w:rsidRDefault="00A56B80" w:rsidP="00930CF8">
                  <w:pPr>
                    <w:pStyle w:val="ListBullet"/>
                    <w:numPr>
                      <w:ilvl w:val="0"/>
                      <w:numId w:val="0"/>
                    </w:numPr>
                  </w:pPr>
                </w:p>
              </w:tc>
            </w:tr>
            <w:tr w:rsidR="00987AA1" w:rsidRPr="00CF1A49" w14:paraId="06D17B22" w14:textId="77777777" w:rsidTr="007A6614">
              <w:tc>
                <w:tcPr>
                  <w:tcW w:w="9355" w:type="dxa"/>
                </w:tcPr>
                <w:p w14:paraId="183D6828" w14:textId="77777777" w:rsidR="00987AA1" w:rsidRPr="00736945" w:rsidRDefault="00987AA1" w:rsidP="003B5D56">
                  <w:pPr>
                    <w:pStyle w:val="ListBullet"/>
                    <w:numPr>
                      <w:ilvl w:val="0"/>
                      <w:numId w:val="0"/>
                    </w:numPr>
                    <w:rPr>
                      <w:b/>
                      <w:bCs/>
                    </w:rPr>
                  </w:pPr>
                </w:p>
              </w:tc>
            </w:tr>
          </w:tbl>
          <w:p w14:paraId="285FF834" w14:textId="5995A35C" w:rsidR="00FB15EE" w:rsidRPr="00CF1A49" w:rsidRDefault="00FB15EE" w:rsidP="00E21829"/>
        </w:tc>
      </w:tr>
    </w:tbl>
    <w:p w14:paraId="140E0AAA" w14:textId="595E26D7" w:rsidR="004E01EB" w:rsidRPr="00CF1A49" w:rsidRDefault="00C071FF" w:rsidP="004E01EB">
      <w:pPr>
        <w:pStyle w:val="Heading1"/>
      </w:pPr>
      <w:r>
        <w:lastRenderedPageBreak/>
        <w:t xml:space="preserve">Professional </w:t>
      </w:r>
      <w:sdt>
        <w:sdtPr>
          <w:alias w:val="Experience:"/>
          <w:tag w:val="Experience:"/>
          <w:id w:val="-1983300934"/>
          <w:placeholder>
            <w:docPart w:val="3EDD93D2C2EB457EB8086B714F1AE79F"/>
          </w:placeholder>
          <w:temporary/>
          <w:showingPlcHdr/>
          <w15:appearance w15:val="hidden"/>
        </w:sdt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29DDB524" w14:textId="77777777" w:rsidTr="00161F1A">
        <w:tc>
          <w:tcPr>
            <w:tcW w:w="9290" w:type="dxa"/>
          </w:tcPr>
          <w:p w14:paraId="36A5F996" w14:textId="7ED56ABB" w:rsidR="00720B86" w:rsidRPr="00CF1A49" w:rsidRDefault="00720B86" w:rsidP="00720B86">
            <w:pPr>
              <w:pStyle w:val="Heading3"/>
              <w:contextualSpacing w:val="0"/>
            </w:pPr>
            <w:r>
              <w:t>October 2023</w:t>
            </w:r>
            <w:r w:rsidR="00F16A64">
              <w:t xml:space="preserve"> To present</w:t>
            </w:r>
          </w:p>
          <w:p w14:paraId="1864CBA8" w14:textId="1E47C9D2" w:rsidR="00720B86" w:rsidRPr="00260115" w:rsidRDefault="00720B86" w:rsidP="00720B86">
            <w:pPr>
              <w:pStyle w:val="Heading2"/>
              <w:contextualSpacing w:val="0"/>
              <w:rPr>
                <w:rStyle w:val="SubtleReference"/>
                <w:b/>
                <w:smallCaps w:val="0"/>
                <w:color w:val="1D824C" w:themeColor="accent1"/>
              </w:rPr>
            </w:pPr>
            <w:r>
              <w:t>s</w:t>
            </w:r>
            <w:r w:rsidR="00970386">
              <w:t>enior consultant</w:t>
            </w:r>
          </w:p>
          <w:p w14:paraId="6DE5AF8A" w14:textId="11308CD6" w:rsidR="00720B86" w:rsidRPr="008A50D3" w:rsidRDefault="004C4CDD" w:rsidP="00720B86">
            <w:pPr>
              <w:rPr>
                <w:rStyle w:val="SubtleReference"/>
                <w:rFonts w:cstheme="majorBidi"/>
                <w:b w:val="0"/>
                <w:sz w:val="26"/>
                <w:szCs w:val="26"/>
              </w:rPr>
            </w:pPr>
            <w:r>
              <w:rPr>
                <w:rStyle w:val="SubtleReference"/>
                <w:rFonts w:cstheme="majorBidi"/>
                <w:b w:val="0"/>
                <w:sz w:val="26"/>
                <w:szCs w:val="26"/>
              </w:rPr>
              <w:t>KARTECH SOFT</w:t>
            </w:r>
          </w:p>
          <w:p w14:paraId="1F8C343A" w14:textId="77114237" w:rsidR="00720B86" w:rsidRPr="00CC74BF" w:rsidRDefault="00720B86" w:rsidP="00720B86">
            <w:pPr>
              <w:pStyle w:val="ListBullet"/>
            </w:pPr>
            <w:r>
              <w:t xml:space="preserve">Project: </w:t>
            </w:r>
            <w:r w:rsidR="004C4CDD">
              <w:t>Neom</w:t>
            </w:r>
            <w:r w:rsidR="005D6B3B">
              <w:t xml:space="preserve"> </w:t>
            </w:r>
            <w:r w:rsidR="00FB4237">
              <w:t>Company</w:t>
            </w:r>
          </w:p>
          <w:p w14:paraId="60BC488B" w14:textId="5EA71F98" w:rsidR="00720B86" w:rsidRPr="00CC74BF" w:rsidRDefault="00720B86" w:rsidP="00720B86">
            <w:pPr>
              <w:pStyle w:val="ListBullet"/>
            </w:pPr>
            <w:r w:rsidRPr="00CC74BF">
              <w:t xml:space="preserve">Role: </w:t>
            </w:r>
            <w:r w:rsidRPr="00F8164D">
              <w:t xml:space="preserve">SAP </w:t>
            </w:r>
            <w:r>
              <w:t>S/4 HANA Finance</w:t>
            </w:r>
            <w:r w:rsidRPr="00F8164D">
              <w:t xml:space="preserve"> </w:t>
            </w:r>
            <w:r>
              <w:t>C</w:t>
            </w:r>
            <w:r w:rsidRPr="00F8164D">
              <w:t>onsultant</w:t>
            </w:r>
          </w:p>
          <w:p w14:paraId="745CA583" w14:textId="57A54E73" w:rsidR="00925912" w:rsidRDefault="00FB4237" w:rsidP="00925912">
            <w:r w:rsidRPr="00FB4237">
              <w:t xml:space="preserve">Providing </w:t>
            </w:r>
            <w:r w:rsidRPr="00FB4237">
              <w:rPr>
                <w:b/>
                <w:bCs/>
              </w:rPr>
              <w:t>SAP S/4HANA Finance Application Support</w:t>
            </w:r>
            <w:r w:rsidRPr="00FB4237">
              <w:t xml:space="preserve"> for NEOM finance operations, handling </w:t>
            </w:r>
            <w:r w:rsidRPr="00FB4237">
              <w:rPr>
                <w:b/>
                <w:bCs/>
              </w:rPr>
              <w:t>incident management, enhancements, bug fixes, and day-to-day finance support</w:t>
            </w:r>
            <w:r w:rsidRPr="00FB4237">
              <w:t xml:space="preserve"> to ensure smooth financial processing and reporting.</w:t>
            </w:r>
          </w:p>
          <w:p w14:paraId="5F95FBE1" w14:textId="77777777" w:rsidR="00FB4237" w:rsidRPr="00FB4237" w:rsidRDefault="00FB4237" w:rsidP="00FB4237">
            <w:pPr>
              <w:numPr>
                <w:ilvl w:val="0"/>
                <w:numId w:val="16"/>
              </w:numPr>
            </w:pPr>
            <w:r w:rsidRPr="00FB4237">
              <w:rPr>
                <w:lang w:val="en-IN"/>
              </w:rPr>
              <w:t xml:space="preserve">Provided </w:t>
            </w:r>
            <w:r w:rsidRPr="00FB4237">
              <w:rPr>
                <w:b/>
                <w:bCs/>
                <w:lang w:val="en-IN"/>
              </w:rPr>
              <w:t>L2/L3 support for SAP FI modules</w:t>
            </w:r>
            <w:r w:rsidRPr="00FB4237">
              <w:rPr>
                <w:lang w:val="en-IN"/>
              </w:rPr>
              <w:t xml:space="preserve"> including </w:t>
            </w:r>
            <w:r w:rsidRPr="00FB4237">
              <w:rPr>
                <w:b/>
                <w:bCs/>
                <w:lang w:val="en-IN"/>
              </w:rPr>
              <w:t>GL, AP, AR, Asset Accounting, and Bank Accounting</w:t>
            </w:r>
            <w:r w:rsidRPr="00FB4237">
              <w:rPr>
                <w:lang w:val="en-IN"/>
              </w:rPr>
              <w:t>.</w:t>
            </w:r>
          </w:p>
          <w:p w14:paraId="75514F71" w14:textId="3032728C" w:rsidR="00FB4237" w:rsidRPr="00FB4237" w:rsidRDefault="00FB4237" w:rsidP="00FB4237">
            <w:pPr>
              <w:numPr>
                <w:ilvl w:val="0"/>
                <w:numId w:val="16"/>
              </w:numPr>
            </w:pPr>
            <w:r w:rsidRPr="00FB4237">
              <w:rPr>
                <w:lang w:val="en-IN"/>
              </w:rPr>
              <w:t xml:space="preserve">Handled </w:t>
            </w:r>
            <w:r w:rsidRPr="00FB4237">
              <w:rPr>
                <w:b/>
                <w:bCs/>
                <w:lang w:val="en-IN"/>
              </w:rPr>
              <w:t>day-to-day support tickets through ServiceNow</w:t>
            </w:r>
            <w:r w:rsidRPr="00FB4237">
              <w:rPr>
                <w:lang w:val="en-IN"/>
              </w:rPr>
              <w:t>, resolving finance issues related to postings, master data, and financial transactions.</w:t>
            </w:r>
          </w:p>
          <w:p w14:paraId="4BB0FB1C" w14:textId="53086375" w:rsidR="00FB4237" w:rsidRPr="00FB4237" w:rsidRDefault="0041662B" w:rsidP="00FB4237">
            <w:pPr>
              <w:numPr>
                <w:ilvl w:val="0"/>
                <w:numId w:val="16"/>
              </w:numPr>
            </w:pPr>
            <w:r w:rsidRPr="00FB4237">
              <w:rPr>
                <w:lang w:val="en-IN"/>
              </w:rPr>
              <w:t>Analysed</w:t>
            </w:r>
            <w:r w:rsidR="00FB4237" w:rsidRPr="00FB4237">
              <w:rPr>
                <w:lang w:val="en-IN"/>
              </w:rPr>
              <w:t xml:space="preserve"> and resolved </w:t>
            </w:r>
            <w:r w:rsidR="00FB4237" w:rsidRPr="00FB4237">
              <w:rPr>
                <w:b/>
                <w:bCs/>
                <w:lang w:val="en-IN"/>
              </w:rPr>
              <w:t>system defects, configuration issues, and posting errors</w:t>
            </w:r>
            <w:r w:rsidR="00FB4237" w:rsidRPr="00FB4237">
              <w:rPr>
                <w:lang w:val="en-IN"/>
              </w:rPr>
              <w:t xml:space="preserve"> impacting financial processes.</w:t>
            </w:r>
          </w:p>
          <w:p w14:paraId="297DCB2D" w14:textId="77777777" w:rsidR="00FB4237" w:rsidRPr="00FB4237" w:rsidRDefault="00FB4237" w:rsidP="00FB4237">
            <w:pPr>
              <w:numPr>
                <w:ilvl w:val="0"/>
                <w:numId w:val="16"/>
              </w:numPr>
            </w:pPr>
            <w:r w:rsidRPr="00FB4237">
              <w:rPr>
                <w:lang w:val="en-IN"/>
              </w:rPr>
              <w:t xml:space="preserve">Worked on </w:t>
            </w:r>
            <w:r w:rsidRPr="00FB4237">
              <w:rPr>
                <w:b/>
                <w:bCs/>
                <w:lang w:val="en-IN"/>
              </w:rPr>
              <w:t>enhancement requests from finance business users</w:t>
            </w:r>
            <w:r w:rsidRPr="00FB4237">
              <w:rPr>
                <w:lang w:val="en-IN"/>
              </w:rPr>
              <w:t xml:space="preserve"> and coordinated with technical teams for development and testing.</w:t>
            </w:r>
          </w:p>
          <w:p w14:paraId="6893DA3B" w14:textId="77777777" w:rsidR="00FB4237" w:rsidRPr="00FB4237" w:rsidRDefault="00FB4237" w:rsidP="00FB4237">
            <w:pPr>
              <w:numPr>
                <w:ilvl w:val="0"/>
                <w:numId w:val="16"/>
              </w:numPr>
            </w:pPr>
            <w:r w:rsidRPr="00FB4237">
              <w:rPr>
                <w:lang w:val="en-IN"/>
              </w:rPr>
              <w:t xml:space="preserve">Supported </w:t>
            </w:r>
            <w:r w:rsidRPr="00FB4237">
              <w:rPr>
                <w:b/>
                <w:bCs/>
                <w:lang w:val="en-IN"/>
              </w:rPr>
              <w:t>month-end and year-end closing activities</w:t>
            </w:r>
            <w:r w:rsidRPr="00FB4237">
              <w:rPr>
                <w:lang w:val="en-IN"/>
              </w:rPr>
              <w:t>, ensuring financial postings and reconciliation processes run smoothly.</w:t>
            </w:r>
          </w:p>
          <w:p w14:paraId="4D44ACDE" w14:textId="77777777" w:rsidR="00FB4237" w:rsidRPr="00FB4237" w:rsidRDefault="00FB4237" w:rsidP="00FB4237">
            <w:pPr>
              <w:numPr>
                <w:ilvl w:val="0"/>
                <w:numId w:val="16"/>
              </w:numPr>
            </w:pPr>
            <w:r w:rsidRPr="00FB4237">
              <w:rPr>
                <w:lang w:val="en-IN"/>
              </w:rPr>
              <w:t xml:space="preserve">Assisted in </w:t>
            </w:r>
            <w:r w:rsidRPr="00FB4237">
              <w:rPr>
                <w:b/>
                <w:bCs/>
                <w:lang w:val="en-IN"/>
              </w:rPr>
              <w:t>troubleshooting integration issues between FI and other modules (MM, SD, PS)</w:t>
            </w:r>
            <w:r w:rsidRPr="00FB4237">
              <w:rPr>
                <w:lang w:val="en-IN"/>
              </w:rPr>
              <w:t>.</w:t>
            </w:r>
          </w:p>
          <w:p w14:paraId="3AA58565" w14:textId="77777777" w:rsidR="00FB4237" w:rsidRPr="00FB4237" w:rsidRDefault="00FB4237" w:rsidP="00FB4237">
            <w:pPr>
              <w:numPr>
                <w:ilvl w:val="0"/>
                <w:numId w:val="16"/>
              </w:numPr>
            </w:pPr>
            <w:r w:rsidRPr="00FB4237">
              <w:rPr>
                <w:lang w:val="en-IN"/>
              </w:rPr>
              <w:t xml:space="preserve">Managed </w:t>
            </w:r>
            <w:r w:rsidRPr="00FB4237">
              <w:rPr>
                <w:b/>
                <w:bCs/>
                <w:lang w:val="en-IN"/>
              </w:rPr>
              <w:t>configuration adjustments and minor changes</w:t>
            </w:r>
            <w:r w:rsidRPr="00FB4237">
              <w:rPr>
                <w:lang w:val="en-IN"/>
              </w:rPr>
              <w:t xml:space="preserve"> related to GL accounts, posting keys, document types, and tolerance groups.</w:t>
            </w:r>
          </w:p>
          <w:p w14:paraId="14EBE4E0" w14:textId="77777777" w:rsidR="00FB4237" w:rsidRPr="00FB4237" w:rsidRDefault="00FB4237" w:rsidP="00FB4237">
            <w:pPr>
              <w:numPr>
                <w:ilvl w:val="0"/>
                <w:numId w:val="16"/>
              </w:numPr>
            </w:pPr>
            <w:r w:rsidRPr="00FB4237">
              <w:rPr>
                <w:lang w:val="en-IN"/>
              </w:rPr>
              <w:t xml:space="preserve">Performed </w:t>
            </w:r>
            <w:r w:rsidRPr="00FB4237">
              <w:rPr>
                <w:b/>
                <w:bCs/>
                <w:lang w:val="en-IN"/>
              </w:rPr>
              <w:t>root cause analysis for recurring issues</w:t>
            </w:r>
            <w:r w:rsidRPr="00FB4237">
              <w:rPr>
                <w:lang w:val="en-IN"/>
              </w:rPr>
              <w:t xml:space="preserve"> and proposed permanent fixes.</w:t>
            </w:r>
          </w:p>
          <w:p w14:paraId="2B9CF9BF" w14:textId="77777777" w:rsidR="00FB4237" w:rsidRPr="00FB4237" w:rsidRDefault="00FB4237" w:rsidP="00FB4237">
            <w:pPr>
              <w:numPr>
                <w:ilvl w:val="0"/>
                <w:numId w:val="16"/>
              </w:numPr>
            </w:pPr>
            <w:r w:rsidRPr="00FB4237">
              <w:rPr>
                <w:lang w:val="en-IN"/>
              </w:rPr>
              <w:t xml:space="preserve">Participated in </w:t>
            </w:r>
            <w:r w:rsidRPr="00FB4237">
              <w:rPr>
                <w:b/>
                <w:bCs/>
                <w:lang w:val="en-IN"/>
              </w:rPr>
              <w:t>testing cycles (SIT/UAT) for enhancements and fixes</w:t>
            </w:r>
            <w:r w:rsidRPr="00FB4237">
              <w:rPr>
                <w:lang w:val="en-IN"/>
              </w:rPr>
              <w:t xml:space="preserve"> before production deployment.</w:t>
            </w:r>
          </w:p>
          <w:p w14:paraId="439F7E87" w14:textId="77777777" w:rsidR="00FB4237" w:rsidRPr="00FB4237" w:rsidRDefault="00FB4237" w:rsidP="00FB4237">
            <w:pPr>
              <w:numPr>
                <w:ilvl w:val="0"/>
                <w:numId w:val="16"/>
              </w:numPr>
            </w:pPr>
            <w:r w:rsidRPr="00FB4237">
              <w:rPr>
                <w:lang w:val="en-IN"/>
              </w:rPr>
              <w:t xml:space="preserve">Provided </w:t>
            </w:r>
            <w:r w:rsidRPr="00FB4237">
              <w:rPr>
                <w:b/>
                <w:bCs/>
                <w:lang w:val="en-IN"/>
              </w:rPr>
              <w:t>user guidance and documentation</w:t>
            </w:r>
            <w:r w:rsidRPr="00FB4237">
              <w:rPr>
                <w:lang w:val="en-IN"/>
              </w:rPr>
              <w:t xml:space="preserve"> for finance processes and system usage.</w:t>
            </w:r>
          </w:p>
          <w:p w14:paraId="7F452B0B" w14:textId="0B3321AC" w:rsidR="00FB4237" w:rsidRPr="00FB4237" w:rsidRDefault="00FB4237" w:rsidP="00FB4237">
            <w:pPr>
              <w:numPr>
                <w:ilvl w:val="0"/>
                <w:numId w:val="16"/>
              </w:numPr>
            </w:pPr>
            <w:r w:rsidRPr="00FB4237">
              <w:rPr>
                <w:lang w:val="en-IN"/>
              </w:rPr>
              <w:t xml:space="preserve">Ensured </w:t>
            </w:r>
            <w:r w:rsidRPr="00FB4237">
              <w:rPr>
                <w:b/>
                <w:bCs/>
                <w:lang w:val="en-IN"/>
              </w:rPr>
              <w:t>SLA compliance and timely resolution of incidents and service requests</w:t>
            </w:r>
            <w:r w:rsidRPr="00FB4237">
              <w:rPr>
                <w:lang w:val="en-IN"/>
              </w:rPr>
              <w:t>.</w:t>
            </w:r>
          </w:p>
          <w:p w14:paraId="623EAE28" w14:textId="77777777" w:rsidR="00FB4237" w:rsidRPr="00FB4237" w:rsidRDefault="00FB4237" w:rsidP="00FB4237">
            <w:pPr>
              <w:rPr>
                <w:b/>
                <w:bCs/>
                <w:lang w:val="en-IN"/>
              </w:rPr>
            </w:pPr>
            <w:r w:rsidRPr="00FB4237">
              <w:rPr>
                <w:b/>
                <w:bCs/>
                <w:lang w:val="en-IN"/>
              </w:rPr>
              <w:t>Key Contributions</w:t>
            </w:r>
          </w:p>
          <w:p w14:paraId="19AC2E98" w14:textId="77777777" w:rsidR="00FB4237" w:rsidRPr="00FB4237" w:rsidRDefault="00FB4237" w:rsidP="00FB4237">
            <w:pPr>
              <w:numPr>
                <w:ilvl w:val="0"/>
                <w:numId w:val="48"/>
              </w:numPr>
              <w:rPr>
                <w:lang w:val="en-IN"/>
              </w:rPr>
            </w:pPr>
            <w:r w:rsidRPr="00FB4237">
              <w:rPr>
                <w:lang w:val="en-IN"/>
              </w:rPr>
              <w:t xml:space="preserve">Reduced </w:t>
            </w:r>
            <w:r w:rsidRPr="00FB4237">
              <w:rPr>
                <w:b/>
                <w:bCs/>
                <w:lang w:val="en-IN"/>
              </w:rPr>
              <w:t>finance transaction errors by identifying root causes and implementing corrective fixes</w:t>
            </w:r>
            <w:r w:rsidRPr="00FB4237">
              <w:rPr>
                <w:lang w:val="en-IN"/>
              </w:rPr>
              <w:t>.</w:t>
            </w:r>
          </w:p>
          <w:p w14:paraId="7D842C92" w14:textId="77777777" w:rsidR="00FB4237" w:rsidRPr="00FB4237" w:rsidRDefault="00FB4237" w:rsidP="00FB4237">
            <w:pPr>
              <w:numPr>
                <w:ilvl w:val="0"/>
                <w:numId w:val="48"/>
              </w:numPr>
              <w:rPr>
                <w:lang w:val="en-IN"/>
              </w:rPr>
            </w:pPr>
            <w:r w:rsidRPr="00FB4237">
              <w:rPr>
                <w:lang w:val="en-IN"/>
              </w:rPr>
              <w:t xml:space="preserve">Delivered </w:t>
            </w:r>
            <w:r w:rsidRPr="00FB4237">
              <w:rPr>
                <w:b/>
                <w:bCs/>
                <w:lang w:val="en-IN"/>
              </w:rPr>
              <w:t>enhancements improving efficiency in financial postings and reporting</w:t>
            </w:r>
            <w:r w:rsidRPr="00FB4237">
              <w:rPr>
                <w:lang w:val="en-IN"/>
              </w:rPr>
              <w:t>.</w:t>
            </w:r>
          </w:p>
          <w:p w14:paraId="7A931DE4" w14:textId="754794EF" w:rsidR="00FB4237" w:rsidRPr="00FB4237" w:rsidRDefault="00FB4237" w:rsidP="00FB4237">
            <w:pPr>
              <w:numPr>
                <w:ilvl w:val="0"/>
                <w:numId w:val="48"/>
              </w:numPr>
              <w:rPr>
                <w:lang w:val="en-IN"/>
              </w:rPr>
            </w:pPr>
            <w:r w:rsidRPr="00FB4237">
              <w:rPr>
                <w:lang w:val="en-IN"/>
              </w:rPr>
              <w:t xml:space="preserve">Maintained </w:t>
            </w:r>
            <w:r w:rsidRPr="00FB4237">
              <w:rPr>
                <w:b/>
                <w:bCs/>
                <w:lang w:val="en-IN"/>
              </w:rPr>
              <w:t>stable SAP FI operations supporting large-scale finance activities</w:t>
            </w:r>
            <w:r w:rsidRPr="00FB4237">
              <w:rPr>
                <w:lang w:val="en-IN"/>
              </w:rPr>
              <w:t>.</w:t>
            </w:r>
          </w:p>
          <w:p w14:paraId="292EFD3B" w14:textId="77777777" w:rsidR="0080510E" w:rsidRDefault="0080510E" w:rsidP="001E1C35">
            <w:pPr>
              <w:ind w:left="720"/>
            </w:pPr>
          </w:p>
          <w:p w14:paraId="2D4B0819" w14:textId="6CDB00FE" w:rsidR="00D64F21" w:rsidRPr="00CF1A49" w:rsidRDefault="008346AD" w:rsidP="00D64F21">
            <w:pPr>
              <w:pStyle w:val="Heading3"/>
              <w:contextualSpacing w:val="0"/>
            </w:pPr>
            <w:r>
              <w:t>July</w:t>
            </w:r>
            <w:r w:rsidR="00D64F21">
              <w:t xml:space="preserve"> 20</w:t>
            </w:r>
            <w:r>
              <w:t>21</w:t>
            </w:r>
            <w:r w:rsidR="00D64F21">
              <w:t xml:space="preserve"> to </w:t>
            </w:r>
            <w:r w:rsidR="00720B86">
              <w:t>October 2023</w:t>
            </w:r>
          </w:p>
          <w:p w14:paraId="4F2382BF" w14:textId="5EE848B1" w:rsidR="00D64F21" w:rsidRPr="00260115" w:rsidRDefault="00D64F21" w:rsidP="00D64F21">
            <w:pPr>
              <w:pStyle w:val="Heading2"/>
              <w:contextualSpacing w:val="0"/>
              <w:rPr>
                <w:rStyle w:val="SubtleReference"/>
                <w:b/>
                <w:smallCaps w:val="0"/>
                <w:color w:val="1D824C" w:themeColor="accent1"/>
              </w:rPr>
            </w:pPr>
            <w:r>
              <w:t xml:space="preserve">specialist – package implementation </w:t>
            </w:r>
          </w:p>
          <w:p w14:paraId="291B9D00" w14:textId="144A9846" w:rsidR="003D7F0B" w:rsidRPr="00CC74BF" w:rsidRDefault="003D7F0B" w:rsidP="000C3639">
            <w:pPr>
              <w:rPr>
                <w:rStyle w:val="SubtleReference"/>
                <w:bCs/>
              </w:rPr>
            </w:pPr>
            <w:hyperlink r:id="rId11" w:history="1">
              <w:r w:rsidRPr="003D7F0B">
                <w:rPr>
                  <w:rStyle w:val="SubtleReference"/>
                  <w:rFonts w:cstheme="majorBidi"/>
                  <w:b w:val="0"/>
                  <w:sz w:val="26"/>
                  <w:szCs w:val="26"/>
                </w:rPr>
                <w:t>L</w:t>
              </w:r>
              <w:r w:rsidR="00A820D7">
                <w:rPr>
                  <w:rStyle w:val="SubtleReference"/>
                  <w:rFonts w:cstheme="majorBidi"/>
                  <w:b w:val="0"/>
                  <w:sz w:val="26"/>
                  <w:szCs w:val="26"/>
                </w:rPr>
                <w:t>TI</w:t>
              </w:r>
            </w:hyperlink>
            <w:r w:rsidR="00A820D7">
              <w:rPr>
                <w:rStyle w:val="SubtleReference"/>
                <w:rFonts w:cstheme="majorBidi"/>
                <w:b w:val="0"/>
                <w:sz w:val="26"/>
                <w:szCs w:val="26"/>
              </w:rPr>
              <w:t>MINDTREE LIMITED</w:t>
            </w:r>
          </w:p>
          <w:p w14:paraId="436E7DFB" w14:textId="42E1AF3B" w:rsidR="00C35C4D" w:rsidRPr="00CC74BF" w:rsidRDefault="00D64F21" w:rsidP="00E20209">
            <w:pPr>
              <w:pStyle w:val="ListBullet"/>
            </w:pPr>
            <w:r>
              <w:t xml:space="preserve">Project: </w:t>
            </w:r>
            <w:r w:rsidR="00E20209" w:rsidRPr="00E20209">
              <w:t>Colgate-Palmolive</w:t>
            </w:r>
          </w:p>
          <w:p w14:paraId="7C9DBFB5" w14:textId="50A680C6" w:rsidR="00D64F21" w:rsidRPr="00CC74BF" w:rsidRDefault="00D64F21" w:rsidP="00D64F21">
            <w:pPr>
              <w:pStyle w:val="ListBullet"/>
            </w:pPr>
            <w:r w:rsidRPr="00CC74BF">
              <w:t xml:space="preserve">Role: </w:t>
            </w:r>
            <w:r w:rsidR="00F8164D" w:rsidRPr="00F8164D">
              <w:t xml:space="preserve">SAP </w:t>
            </w:r>
            <w:r w:rsidR="00F8164D">
              <w:t>S/4 HANA Finance</w:t>
            </w:r>
            <w:r w:rsidR="00F8164D" w:rsidRPr="00F8164D">
              <w:t xml:space="preserve"> </w:t>
            </w:r>
            <w:r w:rsidR="004438C2">
              <w:t>D</w:t>
            </w:r>
            <w:r w:rsidR="00F8164D" w:rsidRPr="00F8164D">
              <w:t xml:space="preserve">ata </w:t>
            </w:r>
            <w:r w:rsidR="004438C2">
              <w:t>M</w:t>
            </w:r>
            <w:r w:rsidR="00F8164D" w:rsidRPr="00F8164D">
              <w:t xml:space="preserve">igration </w:t>
            </w:r>
            <w:r w:rsidR="004438C2">
              <w:t>C</w:t>
            </w:r>
            <w:r w:rsidR="00F8164D" w:rsidRPr="00F8164D">
              <w:t>onsultant</w:t>
            </w:r>
          </w:p>
          <w:p w14:paraId="691560F6" w14:textId="7435A165" w:rsidR="00B7306A" w:rsidRDefault="00CE5675" w:rsidP="00F45111">
            <w:r w:rsidRPr="00CE5675">
              <w:t xml:space="preserve">Colgate-Palmolive Company is an American multinational consumer products company headquartered on Park Avenue in Midtown Manhattan, New York City. It specializes in the production, distribution and provision of household, health care, personal </w:t>
            </w:r>
            <w:r w:rsidR="008A37EC" w:rsidRPr="00CE5675">
              <w:t>care,</w:t>
            </w:r>
            <w:r w:rsidRPr="00CE5675">
              <w:t xml:space="preserve"> and veterinary products</w:t>
            </w:r>
            <w:r w:rsidR="00127EB6">
              <w:t xml:space="preserve">. </w:t>
            </w:r>
            <w:r w:rsidR="006577C5">
              <w:t xml:space="preserve">As part of S/4HANA </w:t>
            </w:r>
            <w:r w:rsidR="0041190A">
              <w:t>Migration &amp; Consolidation</w:t>
            </w:r>
          </w:p>
          <w:p w14:paraId="21D81D0D" w14:textId="72C56BA4" w:rsidR="00B7306A" w:rsidRDefault="00B7306A" w:rsidP="00B7306A">
            <w:pPr>
              <w:numPr>
                <w:ilvl w:val="0"/>
                <w:numId w:val="16"/>
              </w:numPr>
            </w:pPr>
            <w:r w:rsidRPr="00B7306A">
              <w:t xml:space="preserve">Led and managed data migration </w:t>
            </w:r>
            <w:r w:rsidR="0087544F">
              <w:t>accounts payable and GL master &amp; transactional data</w:t>
            </w:r>
            <w:r w:rsidRPr="00B7306A">
              <w:t xml:space="preserve"> </w:t>
            </w:r>
          </w:p>
          <w:p w14:paraId="747AF413" w14:textId="0CD6A72D" w:rsidR="00B7306A" w:rsidRDefault="00B7306A" w:rsidP="00B7306A">
            <w:pPr>
              <w:numPr>
                <w:ilvl w:val="0"/>
                <w:numId w:val="16"/>
              </w:numPr>
            </w:pPr>
            <w:r w:rsidRPr="00B7306A">
              <w:t>Developed and implemented data migration plans and strategies.</w:t>
            </w:r>
          </w:p>
          <w:p w14:paraId="5CEB1584" w14:textId="1AAE2626" w:rsidR="00E00F27" w:rsidRPr="00B7306A" w:rsidRDefault="00E00F27" w:rsidP="00B7306A">
            <w:pPr>
              <w:numPr>
                <w:ilvl w:val="0"/>
                <w:numId w:val="16"/>
              </w:numPr>
            </w:pPr>
            <w:r>
              <w:t xml:space="preserve">Effectively managing data extraction, cleansing and migration using different </w:t>
            </w:r>
            <w:proofErr w:type="gramStart"/>
            <w:r>
              <w:t>tool</w:t>
            </w:r>
            <w:proofErr w:type="gramEnd"/>
            <w:r>
              <w:t xml:space="preserve"> like LSMW</w:t>
            </w:r>
            <w:r w:rsidR="00E52562">
              <w:t xml:space="preserve"> etc., </w:t>
            </w:r>
          </w:p>
          <w:p w14:paraId="2BF27371" w14:textId="0F832483" w:rsidR="00B7306A" w:rsidRPr="00B7306A" w:rsidRDefault="00B7306A" w:rsidP="00B7306A">
            <w:pPr>
              <w:numPr>
                <w:ilvl w:val="0"/>
                <w:numId w:val="16"/>
              </w:numPr>
            </w:pPr>
            <w:r w:rsidRPr="00B7306A">
              <w:t>Successfully migrated millions of records to SAP</w:t>
            </w:r>
            <w:r w:rsidR="0087544F">
              <w:t xml:space="preserve"> S/4 HANA</w:t>
            </w:r>
            <w:r w:rsidRPr="00B7306A">
              <w:t>.</w:t>
            </w:r>
          </w:p>
          <w:p w14:paraId="0F437751" w14:textId="77777777" w:rsidR="00B7306A" w:rsidRPr="00B7306A" w:rsidRDefault="00B7306A" w:rsidP="00B7306A">
            <w:pPr>
              <w:numPr>
                <w:ilvl w:val="0"/>
                <w:numId w:val="16"/>
              </w:numPr>
            </w:pPr>
            <w:r w:rsidRPr="00B7306A">
              <w:lastRenderedPageBreak/>
              <w:t>Worked closely with business users to ensure data quality and accuracy.</w:t>
            </w:r>
          </w:p>
          <w:p w14:paraId="2395CA4A" w14:textId="3A8E53CD" w:rsidR="00B7306A" w:rsidRDefault="00B7306A" w:rsidP="00B7306A">
            <w:pPr>
              <w:numPr>
                <w:ilvl w:val="0"/>
                <w:numId w:val="16"/>
              </w:numPr>
            </w:pPr>
            <w:r w:rsidRPr="00B7306A">
              <w:t>Presented project status and results to senior management.</w:t>
            </w:r>
          </w:p>
          <w:p w14:paraId="7BC14904" w14:textId="52E1BCE0" w:rsidR="00E00F27" w:rsidRDefault="004425CC" w:rsidP="00E00F27">
            <w:pPr>
              <w:numPr>
                <w:ilvl w:val="0"/>
                <w:numId w:val="16"/>
              </w:numPr>
            </w:pPr>
            <w:r w:rsidRPr="00C65FD7">
              <w:t>Working closely with MDG team for value and key mapping</w:t>
            </w:r>
          </w:p>
          <w:p w14:paraId="0157BA30" w14:textId="77777777" w:rsidR="006A39CA" w:rsidRDefault="006A39CA" w:rsidP="006A39CA">
            <w:pPr>
              <w:ind w:left="720"/>
            </w:pPr>
          </w:p>
          <w:p w14:paraId="22443251" w14:textId="77777777" w:rsidR="00D64F21" w:rsidRDefault="00D64F21" w:rsidP="001D0BF1">
            <w:pPr>
              <w:pStyle w:val="Heading3"/>
              <w:contextualSpacing w:val="0"/>
            </w:pPr>
          </w:p>
          <w:p w14:paraId="79BBDFB7" w14:textId="5547102B" w:rsidR="001D0BF1" w:rsidRPr="00CF1A49" w:rsidRDefault="00483E12" w:rsidP="001D0BF1">
            <w:pPr>
              <w:pStyle w:val="Heading3"/>
              <w:contextualSpacing w:val="0"/>
            </w:pPr>
            <w:r>
              <w:t xml:space="preserve">FEB </w:t>
            </w:r>
            <w:r w:rsidR="009A0508">
              <w:t>20</w:t>
            </w:r>
            <w:r w:rsidR="00160763">
              <w:t>19</w:t>
            </w:r>
            <w:r w:rsidR="009A0508">
              <w:t xml:space="preserve"> to </w:t>
            </w:r>
            <w:r w:rsidR="004D7DD9">
              <w:t>JUNE 2021</w:t>
            </w:r>
          </w:p>
          <w:p w14:paraId="37826605" w14:textId="37CDAE7C" w:rsidR="00FF222B" w:rsidRDefault="004A1EAE" w:rsidP="001D0BF1">
            <w:pPr>
              <w:pStyle w:val="Heading2"/>
              <w:contextualSpacing w:val="0"/>
            </w:pPr>
            <w:r>
              <w:t>SAP ANALYST</w:t>
            </w:r>
          </w:p>
          <w:p w14:paraId="68ABA1E3" w14:textId="018543ED" w:rsidR="00CC74BF" w:rsidRPr="00CC74BF" w:rsidRDefault="00CC74BF" w:rsidP="001D0BF1">
            <w:pPr>
              <w:pStyle w:val="Heading2"/>
              <w:contextualSpacing w:val="0"/>
              <w:rPr>
                <w:rStyle w:val="SubtleReference"/>
                <w:bCs/>
              </w:rPr>
            </w:pPr>
            <w:r w:rsidRPr="00CC74BF">
              <w:rPr>
                <w:rStyle w:val="SubtleReference"/>
                <w:bCs/>
              </w:rPr>
              <w:t>OTM Labs India Pvt Ltd</w:t>
            </w:r>
          </w:p>
          <w:p w14:paraId="39B39DE2" w14:textId="345D4479" w:rsidR="00CC74BF" w:rsidRPr="00CC74BF" w:rsidRDefault="00CC74BF" w:rsidP="00CC74BF">
            <w:pPr>
              <w:pStyle w:val="ListBullet"/>
            </w:pPr>
            <w:r>
              <w:t xml:space="preserve">Project: </w:t>
            </w:r>
            <w:r w:rsidRPr="00CC74BF">
              <w:t>GCP Applied Technologies.</w:t>
            </w:r>
          </w:p>
          <w:p w14:paraId="73CD2B8B" w14:textId="77777777" w:rsidR="00CC74BF" w:rsidRPr="00CC74BF" w:rsidRDefault="00CC74BF" w:rsidP="00CC74BF">
            <w:pPr>
              <w:pStyle w:val="ListBullet"/>
            </w:pPr>
            <w:r w:rsidRPr="00CC74BF">
              <w:t>Role: SAP FICO Consultant </w:t>
            </w:r>
          </w:p>
          <w:p w14:paraId="210C610B" w14:textId="77777777" w:rsidR="00CC74BF" w:rsidRPr="00CC74BF" w:rsidRDefault="00CC74BF" w:rsidP="00CC74BF">
            <w:r w:rsidRPr="00CC74BF">
              <w:t>GCP Applied Technologies is an American public corporation based in Cambridge, Massachusetts. It sells chemicals and materials used in construction as well as sealants and coatings used in packaging. As part of AMS support</w:t>
            </w:r>
          </w:p>
          <w:p w14:paraId="72F3AC0C" w14:textId="510BCC9E" w:rsidR="00CC74BF" w:rsidRPr="00CC74BF" w:rsidRDefault="00CC74BF" w:rsidP="00CC74BF">
            <w:pPr>
              <w:numPr>
                <w:ilvl w:val="0"/>
                <w:numId w:val="16"/>
              </w:numPr>
            </w:pPr>
            <w:r w:rsidRPr="00CC74BF">
              <w:t xml:space="preserve">Providing </w:t>
            </w:r>
            <w:r w:rsidR="00705980" w:rsidRPr="00CC74BF">
              <w:t>day-to-day</w:t>
            </w:r>
            <w:r w:rsidRPr="00CC74BF">
              <w:t xml:space="preserve"> operational and process support to end-users.</w:t>
            </w:r>
          </w:p>
          <w:p w14:paraId="091C4C63" w14:textId="77777777" w:rsidR="00CC74BF" w:rsidRPr="00CC74BF" w:rsidRDefault="00CC74BF" w:rsidP="00CC74BF">
            <w:pPr>
              <w:numPr>
                <w:ilvl w:val="0"/>
                <w:numId w:val="16"/>
              </w:numPr>
            </w:pPr>
            <w:r w:rsidRPr="00CC74BF">
              <w:t>Tracking tickets that arise from the client and solving a priority basis.</w:t>
            </w:r>
          </w:p>
          <w:p w14:paraId="1DAB278A" w14:textId="70D3BADA" w:rsidR="00CC74BF" w:rsidRPr="00CC74BF" w:rsidRDefault="00CC74BF" w:rsidP="00CC74BF">
            <w:pPr>
              <w:numPr>
                <w:ilvl w:val="0"/>
                <w:numId w:val="16"/>
              </w:numPr>
            </w:pPr>
            <w:r w:rsidRPr="00CC74BF">
              <w:t xml:space="preserve">Analyzing the ticket, </w:t>
            </w:r>
            <w:r w:rsidR="00705980" w:rsidRPr="00CC74BF">
              <w:t>researching</w:t>
            </w:r>
            <w:r w:rsidRPr="00CC74BF">
              <w:t xml:space="preserve"> the cause of the issue, providing solutions, and suggestions for preventive actions to avoid recurrence.</w:t>
            </w:r>
          </w:p>
          <w:p w14:paraId="4A18AE1A" w14:textId="77777777" w:rsidR="00CC74BF" w:rsidRPr="00CC74BF" w:rsidRDefault="00CC74BF" w:rsidP="00CC74BF">
            <w:pPr>
              <w:numPr>
                <w:ilvl w:val="0"/>
                <w:numId w:val="16"/>
              </w:numPr>
            </w:pPr>
            <w:r w:rsidRPr="00CC74BF">
              <w:t xml:space="preserve">Making changes </w:t>
            </w:r>
            <w:proofErr w:type="gramStart"/>
            <w:r w:rsidRPr="00CC74BF">
              <w:t>in</w:t>
            </w:r>
            <w:proofErr w:type="gramEnd"/>
            <w:r w:rsidRPr="00CC74BF">
              <w:t xml:space="preserve"> the system as per client requirements.</w:t>
            </w:r>
          </w:p>
          <w:p w14:paraId="2FDBF489" w14:textId="77777777" w:rsidR="00CC74BF" w:rsidRPr="00CC74BF" w:rsidRDefault="00CC74BF" w:rsidP="00CC74BF">
            <w:pPr>
              <w:numPr>
                <w:ilvl w:val="0"/>
                <w:numId w:val="16"/>
              </w:numPr>
            </w:pPr>
            <w:r w:rsidRPr="00CC74BF">
              <w:t>Provided support during month-end and year-end closing activities.</w:t>
            </w:r>
          </w:p>
          <w:p w14:paraId="2441047D" w14:textId="77777777" w:rsidR="00CC74BF" w:rsidRPr="00CC74BF" w:rsidRDefault="00CC74BF" w:rsidP="00CC74BF">
            <w:pPr>
              <w:numPr>
                <w:ilvl w:val="0"/>
                <w:numId w:val="16"/>
              </w:numPr>
            </w:pPr>
            <w:r w:rsidRPr="00CC74BF">
              <w:t>Preparation of project charters, coordination with technical team for development and testing related L4 projects.  </w:t>
            </w:r>
          </w:p>
          <w:p w14:paraId="6D55E548" w14:textId="77777777" w:rsidR="00CC74BF" w:rsidRPr="00CC74BF" w:rsidRDefault="00CC74BF" w:rsidP="00CC74BF">
            <w:pPr>
              <w:numPr>
                <w:ilvl w:val="0"/>
                <w:numId w:val="16"/>
              </w:numPr>
            </w:pPr>
            <w:r w:rsidRPr="00CC74BF">
              <w:t xml:space="preserve">Preparation functional specifications </w:t>
            </w:r>
            <w:proofErr w:type="gramStart"/>
            <w:r w:rsidRPr="00CC74BF">
              <w:t>to</w:t>
            </w:r>
            <w:proofErr w:type="gramEnd"/>
            <w:r w:rsidRPr="00CC74BF">
              <w:t xml:space="preserve"> the technical team for new developments.</w:t>
            </w:r>
          </w:p>
          <w:p w14:paraId="15915278" w14:textId="77777777" w:rsidR="00210F11" w:rsidRDefault="00CC74BF" w:rsidP="00A80AC0">
            <w:pPr>
              <w:numPr>
                <w:ilvl w:val="0"/>
                <w:numId w:val="16"/>
              </w:numPr>
            </w:pPr>
            <w:r w:rsidRPr="00CC74BF">
              <w:t>Suggesting process improvements.</w:t>
            </w:r>
          </w:p>
          <w:p w14:paraId="1790D23A" w14:textId="273B2B12" w:rsidR="00933D07" w:rsidRPr="00CF1A49" w:rsidRDefault="00CC74BF" w:rsidP="00710BD0">
            <w:pPr>
              <w:ind w:left="720"/>
            </w:pPr>
            <w:r w:rsidRPr="00CC74BF">
              <w:t> </w:t>
            </w:r>
          </w:p>
        </w:tc>
      </w:tr>
      <w:tr w:rsidR="00E21829" w:rsidRPr="00CF1A49" w14:paraId="7E145C61" w14:textId="77777777" w:rsidTr="00161F1A">
        <w:tc>
          <w:tcPr>
            <w:tcW w:w="9290" w:type="dxa"/>
            <w:tcMar>
              <w:top w:w="216" w:type="dxa"/>
            </w:tcMar>
          </w:tcPr>
          <w:p w14:paraId="397AF727" w14:textId="1E172CB3" w:rsidR="00E21829" w:rsidRPr="00CF1A49" w:rsidRDefault="00274B59" w:rsidP="00E21829">
            <w:pPr>
              <w:pStyle w:val="Heading3"/>
              <w:contextualSpacing w:val="0"/>
            </w:pPr>
            <w:r>
              <w:lastRenderedPageBreak/>
              <w:t xml:space="preserve">MAR </w:t>
            </w:r>
            <w:r w:rsidR="00E21829">
              <w:t>20</w:t>
            </w:r>
            <w:r w:rsidR="004D7409">
              <w:t>1</w:t>
            </w:r>
            <w:r w:rsidR="00C02D12">
              <w:t>7</w:t>
            </w:r>
            <w:r w:rsidR="00E21829" w:rsidRPr="00CF1A49">
              <w:t xml:space="preserve"> – </w:t>
            </w:r>
            <w:r>
              <w:t xml:space="preserve">FEB </w:t>
            </w:r>
            <w:r w:rsidR="00E21829">
              <w:t>20</w:t>
            </w:r>
            <w:r w:rsidR="004D7409">
              <w:t>19</w:t>
            </w:r>
          </w:p>
          <w:p w14:paraId="3D685B2D" w14:textId="06E16DE1" w:rsidR="00E21829" w:rsidRDefault="004D7409" w:rsidP="00E21829">
            <w:pPr>
              <w:pStyle w:val="Heading2"/>
              <w:contextualSpacing w:val="0"/>
            </w:pPr>
            <w:r>
              <w:t>APPLICATION DEVELOPMENT ANALYST</w:t>
            </w:r>
          </w:p>
          <w:p w14:paraId="677E962D" w14:textId="406FEC53" w:rsidR="00E21829" w:rsidRPr="00CF1A49" w:rsidRDefault="004D7409" w:rsidP="00E21829">
            <w:pPr>
              <w:pStyle w:val="Heading2"/>
              <w:contextualSpacing w:val="0"/>
            </w:pPr>
            <w:r w:rsidRPr="004D7409">
              <w:rPr>
                <w:rStyle w:val="SubtleReference"/>
              </w:rPr>
              <w:t>Accenture Solutions Private Limited</w:t>
            </w:r>
          </w:p>
          <w:p w14:paraId="55C71861" w14:textId="0A087E14" w:rsidR="00892F18" w:rsidRPr="00CC74BF" w:rsidRDefault="00892F18" w:rsidP="00892F18">
            <w:pPr>
              <w:pStyle w:val="ListBullet"/>
            </w:pPr>
            <w:r>
              <w:t xml:space="preserve">Project: </w:t>
            </w:r>
            <w:r w:rsidRPr="00892F18">
              <w:t>NCOC Support</w:t>
            </w:r>
            <w:r w:rsidRPr="00CC74BF">
              <w:t>.</w:t>
            </w:r>
          </w:p>
          <w:p w14:paraId="51FF226B" w14:textId="502665F7" w:rsidR="00892F18" w:rsidRPr="00CC74BF" w:rsidRDefault="00892F18" w:rsidP="00892F18">
            <w:pPr>
              <w:pStyle w:val="ListBullet"/>
            </w:pPr>
            <w:r w:rsidRPr="00CC74BF">
              <w:t xml:space="preserve">Role: </w:t>
            </w:r>
            <w:r w:rsidRPr="00892F18">
              <w:t>SAP Techno-Functional Consultant (FICO)</w:t>
            </w:r>
          </w:p>
          <w:p w14:paraId="7584131B" w14:textId="77777777" w:rsidR="00E323FB" w:rsidRPr="00E323FB" w:rsidRDefault="00E323FB" w:rsidP="00E323FB">
            <w:r w:rsidRPr="00E323FB">
              <w:rPr>
                <w:b/>
                <w:bCs/>
              </w:rPr>
              <w:t>North Caspian Operating Company</w:t>
            </w:r>
            <w:r w:rsidRPr="00E323FB">
              <w:t> is an operating company for the North Caspian Sea Production Sharing Agreement. NCOC is based in Atyrau, Kazakhstan. As part of the integration between landscapes, working on Change Requests.</w:t>
            </w:r>
          </w:p>
          <w:p w14:paraId="66DDE1C6" w14:textId="77777777" w:rsidR="00E323FB" w:rsidRPr="00E323FB" w:rsidRDefault="00E323FB" w:rsidP="00E323FB">
            <w:pPr>
              <w:numPr>
                <w:ilvl w:val="0"/>
                <w:numId w:val="16"/>
              </w:numPr>
            </w:pPr>
            <w:r w:rsidRPr="00E323FB">
              <w:t>Conducting the requirements gathering meetings. </w:t>
            </w:r>
          </w:p>
          <w:p w14:paraId="692B6994" w14:textId="77777777" w:rsidR="00E323FB" w:rsidRPr="00E323FB" w:rsidRDefault="00E323FB" w:rsidP="00E323FB">
            <w:pPr>
              <w:numPr>
                <w:ilvl w:val="0"/>
                <w:numId w:val="16"/>
              </w:numPr>
            </w:pPr>
            <w:r w:rsidRPr="00E323FB">
              <w:t>Preparing documents of as-is study &amp; to-be documents.</w:t>
            </w:r>
          </w:p>
          <w:p w14:paraId="417E4E3F" w14:textId="77777777" w:rsidR="00E323FB" w:rsidRPr="00E323FB" w:rsidRDefault="00E323FB" w:rsidP="00E323FB">
            <w:pPr>
              <w:numPr>
                <w:ilvl w:val="0"/>
                <w:numId w:val="16"/>
              </w:numPr>
            </w:pPr>
            <w:r w:rsidRPr="00E323FB">
              <w:t>Preparing functional specifications for various developments.</w:t>
            </w:r>
          </w:p>
          <w:p w14:paraId="258CADEA" w14:textId="77777777" w:rsidR="00E323FB" w:rsidRPr="00E323FB" w:rsidRDefault="00E323FB" w:rsidP="00E323FB">
            <w:pPr>
              <w:numPr>
                <w:ilvl w:val="0"/>
                <w:numId w:val="16"/>
              </w:numPr>
            </w:pPr>
            <w:r w:rsidRPr="00E323FB">
              <w:t>Developing new customized reports with the help of the technical team.</w:t>
            </w:r>
          </w:p>
          <w:p w14:paraId="20F8BA7C" w14:textId="77777777" w:rsidR="00E323FB" w:rsidRPr="00E323FB" w:rsidRDefault="00E323FB" w:rsidP="00E323FB">
            <w:pPr>
              <w:numPr>
                <w:ilvl w:val="0"/>
                <w:numId w:val="16"/>
              </w:numPr>
            </w:pPr>
            <w:r w:rsidRPr="00E323FB">
              <w:t>Performing functional configurations. </w:t>
            </w:r>
          </w:p>
          <w:p w14:paraId="0116DDAC" w14:textId="77777777" w:rsidR="00E323FB" w:rsidRPr="00E323FB" w:rsidRDefault="00E323FB" w:rsidP="00E323FB">
            <w:pPr>
              <w:numPr>
                <w:ilvl w:val="0"/>
                <w:numId w:val="16"/>
              </w:numPr>
            </w:pPr>
            <w:r w:rsidRPr="00E323FB">
              <w:t>Documenting the configurations.</w:t>
            </w:r>
          </w:p>
          <w:p w14:paraId="6542D2EB" w14:textId="77777777" w:rsidR="00E323FB" w:rsidRPr="00E323FB" w:rsidRDefault="00E323FB" w:rsidP="00E323FB">
            <w:pPr>
              <w:numPr>
                <w:ilvl w:val="0"/>
                <w:numId w:val="16"/>
              </w:numPr>
            </w:pPr>
            <w:r w:rsidRPr="00E323FB">
              <w:t> Developing test plans, test scripts, and conducting quality testing for the configured system.</w:t>
            </w:r>
          </w:p>
          <w:p w14:paraId="4FA26D7E" w14:textId="77777777" w:rsidR="00E323FB" w:rsidRPr="00E323FB" w:rsidRDefault="00E323FB" w:rsidP="00E323FB">
            <w:pPr>
              <w:numPr>
                <w:ilvl w:val="0"/>
                <w:numId w:val="16"/>
              </w:numPr>
            </w:pPr>
            <w:r w:rsidRPr="00E323FB">
              <w:t>Preparing the user training documents, user manuals, and scheduling user training plans.</w:t>
            </w:r>
          </w:p>
          <w:p w14:paraId="254F6433" w14:textId="77777777" w:rsidR="00E323FB" w:rsidRPr="00E323FB" w:rsidRDefault="00E323FB" w:rsidP="00E323FB">
            <w:pPr>
              <w:numPr>
                <w:ilvl w:val="0"/>
                <w:numId w:val="16"/>
              </w:numPr>
            </w:pPr>
            <w:r w:rsidRPr="00E323FB">
              <w:t>Conducting cut-over activities. </w:t>
            </w:r>
          </w:p>
          <w:p w14:paraId="488235C5" w14:textId="42343373" w:rsidR="009040BA" w:rsidRDefault="00E323FB" w:rsidP="003F76EF">
            <w:pPr>
              <w:numPr>
                <w:ilvl w:val="0"/>
                <w:numId w:val="16"/>
              </w:numPr>
            </w:pPr>
            <w:r w:rsidRPr="00E323FB">
              <w:t>Giving end-users training.</w:t>
            </w:r>
          </w:p>
          <w:p w14:paraId="67A69053" w14:textId="7BFBC047" w:rsidR="003D57D6" w:rsidRDefault="003D57D6" w:rsidP="003D57D6"/>
          <w:p w14:paraId="4328EB6A" w14:textId="77777777" w:rsidR="0033790F" w:rsidRDefault="0033790F" w:rsidP="003D57D6"/>
          <w:p w14:paraId="7FC6E358" w14:textId="77777777" w:rsidR="0033790F" w:rsidRDefault="0033790F" w:rsidP="003D57D6"/>
          <w:p w14:paraId="5A81EB3C" w14:textId="77777777" w:rsidR="0033790F" w:rsidRDefault="0033790F" w:rsidP="003D57D6"/>
          <w:p w14:paraId="7EB2C611" w14:textId="77777777" w:rsidR="0033790F" w:rsidRDefault="0033790F" w:rsidP="003D57D6"/>
          <w:p w14:paraId="68205981" w14:textId="59159663" w:rsidR="003D57D6" w:rsidRPr="00CF1A49" w:rsidRDefault="003D57D6" w:rsidP="003D57D6">
            <w:pPr>
              <w:pStyle w:val="Heading3"/>
              <w:contextualSpacing w:val="0"/>
            </w:pPr>
            <w:r>
              <w:lastRenderedPageBreak/>
              <w:t>OCT 2017</w:t>
            </w:r>
            <w:r w:rsidRPr="00CF1A49">
              <w:t xml:space="preserve"> – </w:t>
            </w:r>
            <w:r>
              <w:t>MAR 2018</w:t>
            </w:r>
          </w:p>
          <w:p w14:paraId="3C16A50C" w14:textId="77777777" w:rsidR="003D57D6" w:rsidRDefault="003D57D6" w:rsidP="003D57D6">
            <w:pPr>
              <w:pStyle w:val="Heading2"/>
              <w:contextualSpacing w:val="0"/>
            </w:pPr>
            <w:r>
              <w:t>APPLICATION DEVELOPMENT ANALYST</w:t>
            </w:r>
          </w:p>
          <w:p w14:paraId="4BC68883" w14:textId="77777777" w:rsidR="003D57D6" w:rsidRPr="00CF1A49" w:rsidRDefault="003D57D6" w:rsidP="003D57D6">
            <w:pPr>
              <w:pStyle w:val="Heading2"/>
              <w:contextualSpacing w:val="0"/>
            </w:pPr>
            <w:r w:rsidRPr="004D7409">
              <w:rPr>
                <w:rStyle w:val="SubtleReference"/>
              </w:rPr>
              <w:t>Accenture Solutions Private Limited</w:t>
            </w:r>
          </w:p>
          <w:p w14:paraId="4C773686" w14:textId="06172E5B" w:rsidR="009040BA" w:rsidRPr="00CC74BF" w:rsidRDefault="009040BA" w:rsidP="009040BA">
            <w:pPr>
              <w:pStyle w:val="ListBullet"/>
            </w:pPr>
            <w:r>
              <w:t xml:space="preserve">Project: </w:t>
            </w:r>
            <w:r w:rsidRPr="009040BA">
              <w:t>Gazprom, UK.</w:t>
            </w:r>
          </w:p>
          <w:p w14:paraId="147397B0" w14:textId="77777777" w:rsidR="009040BA" w:rsidRPr="00CC74BF" w:rsidRDefault="009040BA" w:rsidP="009040BA">
            <w:pPr>
              <w:pStyle w:val="ListBullet"/>
            </w:pPr>
            <w:r w:rsidRPr="00CC74BF">
              <w:t xml:space="preserve">Role: </w:t>
            </w:r>
            <w:r w:rsidRPr="00892F18">
              <w:t>SAP Techno-Functional Consultant (FICO)</w:t>
            </w:r>
          </w:p>
          <w:p w14:paraId="77F4CADB" w14:textId="77777777" w:rsidR="006733FC" w:rsidRPr="006733FC" w:rsidRDefault="006733FC" w:rsidP="006733FC">
            <w:r w:rsidRPr="006733FC">
              <w:rPr>
                <w:b/>
                <w:bCs/>
              </w:rPr>
              <w:t>Gazprom</w:t>
            </w:r>
            <w:r w:rsidRPr="006733FC">
              <w:t> is a global energy company focused on geological exploration, production, transportation, storage, processing and sales of gas, gas condensate and oil, sales of gas as a vehicle fuel, as well as generation and marketing of heat and electric power. As part of the new requirement, I worked on the rollout of two new company codes from the existing code.</w:t>
            </w:r>
          </w:p>
          <w:p w14:paraId="051728D3" w14:textId="77777777" w:rsidR="006733FC" w:rsidRPr="006733FC" w:rsidRDefault="006733FC" w:rsidP="006733FC">
            <w:pPr>
              <w:rPr>
                <w:rFonts w:ascii="Helvetica" w:eastAsia="Times New Roman" w:hAnsi="Helvetica" w:cs="Helvetica"/>
                <w:color w:val="0E101A"/>
                <w:sz w:val="20"/>
                <w:szCs w:val="20"/>
                <w:lang w:val="en-IN" w:eastAsia="en-IN"/>
              </w:rPr>
            </w:pPr>
          </w:p>
          <w:p w14:paraId="6485E477" w14:textId="2C2CE9D1" w:rsidR="006733FC" w:rsidRPr="006733FC" w:rsidRDefault="006733FC" w:rsidP="006733FC">
            <w:pPr>
              <w:numPr>
                <w:ilvl w:val="0"/>
                <w:numId w:val="16"/>
              </w:numPr>
            </w:pPr>
            <w:r w:rsidRPr="006733FC">
              <w:t>Participating in the kick-off meetings. </w:t>
            </w:r>
          </w:p>
          <w:p w14:paraId="7F9AA3CF" w14:textId="4F64F908" w:rsidR="006733FC" w:rsidRPr="006733FC" w:rsidRDefault="006733FC" w:rsidP="006733FC">
            <w:pPr>
              <w:numPr>
                <w:ilvl w:val="0"/>
                <w:numId w:val="16"/>
              </w:numPr>
            </w:pPr>
            <w:r w:rsidRPr="006733FC">
              <w:t xml:space="preserve">Preparing documents of as-is study &amp; to-be </w:t>
            </w:r>
            <w:r w:rsidR="00BB2216" w:rsidRPr="006733FC">
              <w:t>documents.</w:t>
            </w:r>
          </w:p>
          <w:p w14:paraId="6A8B42B1" w14:textId="77777777" w:rsidR="006733FC" w:rsidRPr="006733FC" w:rsidRDefault="006733FC" w:rsidP="006733FC">
            <w:pPr>
              <w:numPr>
                <w:ilvl w:val="0"/>
                <w:numId w:val="16"/>
              </w:numPr>
            </w:pPr>
            <w:r w:rsidRPr="006733FC">
              <w:t>Creation of new company codes configuration and company code global data.</w:t>
            </w:r>
          </w:p>
          <w:p w14:paraId="7B8A824C" w14:textId="77777777" w:rsidR="006733FC" w:rsidRPr="006733FC" w:rsidRDefault="006733FC" w:rsidP="006733FC">
            <w:pPr>
              <w:numPr>
                <w:ilvl w:val="0"/>
                <w:numId w:val="16"/>
              </w:numPr>
            </w:pPr>
            <w:r w:rsidRPr="006733FC">
              <w:t>Configuration GL accounting, extending applicable GLs at the company code level and master data maintenance.</w:t>
            </w:r>
          </w:p>
          <w:p w14:paraId="0BB5A36F" w14:textId="77777777" w:rsidR="006733FC" w:rsidRPr="006733FC" w:rsidRDefault="006733FC" w:rsidP="006733FC">
            <w:pPr>
              <w:numPr>
                <w:ilvl w:val="0"/>
                <w:numId w:val="16"/>
              </w:numPr>
            </w:pPr>
            <w:r w:rsidRPr="006733FC">
              <w:t>Configuration of Accounts Payable and Accounts Receivable configuration, extending the vendors, Customers using LSMW, and maintenance of the master data.</w:t>
            </w:r>
          </w:p>
          <w:p w14:paraId="524B9CAF" w14:textId="77777777" w:rsidR="006733FC" w:rsidRPr="006733FC" w:rsidRDefault="006733FC" w:rsidP="006733FC">
            <w:pPr>
              <w:numPr>
                <w:ilvl w:val="0"/>
                <w:numId w:val="16"/>
              </w:numPr>
            </w:pPr>
            <w:r w:rsidRPr="006733FC">
              <w:t>Worked on Automatic Payment Program configuration such as payment methods creation at country and company code level, house bank configuration, and bank determination.</w:t>
            </w:r>
          </w:p>
          <w:p w14:paraId="39C6CABA" w14:textId="633C8934" w:rsidR="006733FC" w:rsidRPr="006733FC" w:rsidRDefault="006733FC" w:rsidP="006733FC">
            <w:pPr>
              <w:numPr>
                <w:ilvl w:val="0"/>
                <w:numId w:val="16"/>
              </w:numPr>
            </w:pPr>
            <w:r w:rsidRPr="006733FC">
              <w:t xml:space="preserve">BCM (Banking Communication Management) </w:t>
            </w:r>
            <w:r w:rsidR="004303AE" w:rsidRPr="006733FC">
              <w:t>end</w:t>
            </w:r>
            <w:r w:rsidRPr="006733FC">
              <w:t xml:space="preserve"> to end configuration, testing, and bank file generation.</w:t>
            </w:r>
          </w:p>
          <w:p w14:paraId="1A5C23A7" w14:textId="77777777" w:rsidR="006733FC" w:rsidRPr="006733FC" w:rsidRDefault="006733FC" w:rsidP="006733FC">
            <w:pPr>
              <w:numPr>
                <w:ilvl w:val="0"/>
                <w:numId w:val="16"/>
              </w:numPr>
            </w:pPr>
            <w:r w:rsidRPr="006733FC">
              <w:t>HR-FI integration like creation employee vendors, claims postings, and credit card file processing.</w:t>
            </w:r>
          </w:p>
          <w:p w14:paraId="5BD08E97" w14:textId="77777777" w:rsidR="006733FC" w:rsidRPr="006733FC" w:rsidRDefault="006733FC" w:rsidP="006733FC">
            <w:pPr>
              <w:numPr>
                <w:ilvl w:val="0"/>
                <w:numId w:val="16"/>
              </w:numPr>
            </w:pPr>
            <w:r w:rsidRPr="006733FC">
              <w:t>Asset master data creation, acquisition of a new asset, depreciation posting, and retirement of assets.</w:t>
            </w:r>
          </w:p>
          <w:p w14:paraId="6AFB1749" w14:textId="77777777" w:rsidR="006733FC" w:rsidRPr="006733FC" w:rsidRDefault="006733FC" w:rsidP="006733FC">
            <w:pPr>
              <w:numPr>
                <w:ilvl w:val="0"/>
                <w:numId w:val="16"/>
              </w:numPr>
            </w:pPr>
            <w:r w:rsidRPr="006733FC">
              <w:t>Creation Substitutions, Validations.</w:t>
            </w:r>
          </w:p>
          <w:p w14:paraId="3DB942F5" w14:textId="77777777" w:rsidR="006733FC" w:rsidRPr="006733FC" w:rsidRDefault="006733FC" w:rsidP="006733FC">
            <w:pPr>
              <w:numPr>
                <w:ilvl w:val="0"/>
                <w:numId w:val="16"/>
              </w:numPr>
            </w:pPr>
            <w:r w:rsidRPr="006733FC">
              <w:t>End to end testing of Accounts Payable like mass invoices posting, parking of invoices, workflow creation, approval maintenance, posting of the invoices, processing the payment using automatic payment program and bank file creation.</w:t>
            </w:r>
          </w:p>
          <w:p w14:paraId="074A792A" w14:textId="77777777" w:rsidR="006733FC" w:rsidRPr="006733FC" w:rsidRDefault="006733FC" w:rsidP="006733FC">
            <w:pPr>
              <w:numPr>
                <w:ilvl w:val="0"/>
                <w:numId w:val="16"/>
              </w:numPr>
            </w:pPr>
            <w:r w:rsidRPr="006733FC">
              <w:t>End to End testing of Accounts Receivable like Mass invoices posting. customer invoice posting. </w:t>
            </w:r>
          </w:p>
          <w:p w14:paraId="4F16F0A9" w14:textId="77777777" w:rsidR="006733FC" w:rsidRPr="006733FC" w:rsidRDefault="006733FC" w:rsidP="006733FC">
            <w:pPr>
              <w:numPr>
                <w:ilvl w:val="0"/>
                <w:numId w:val="16"/>
              </w:numPr>
            </w:pPr>
            <w:r w:rsidRPr="006733FC">
              <w:t>Worked on Rimilia interface for cash allocation consists of customer master data exchange, open item data exchange, and clearing of customer invoices using Rimilia.</w:t>
            </w:r>
          </w:p>
          <w:p w14:paraId="3E1B6A46" w14:textId="6CDE6689" w:rsidR="006733FC" w:rsidRPr="006733FC" w:rsidRDefault="0033790F" w:rsidP="006733FC">
            <w:pPr>
              <w:numPr>
                <w:ilvl w:val="0"/>
                <w:numId w:val="16"/>
              </w:numPr>
            </w:pPr>
            <w:r w:rsidRPr="006733FC">
              <w:t>Processing</w:t>
            </w:r>
            <w:r w:rsidR="006733FC" w:rsidRPr="006733FC">
              <w:t xml:space="preserve"> bank statements in MT940 format manually.</w:t>
            </w:r>
          </w:p>
          <w:p w14:paraId="3CC8C1F7" w14:textId="77777777" w:rsidR="006733FC" w:rsidRPr="006733FC" w:rsidRDefault="006733FC" w:rsidP="006733FC">
            <w:pPr>
              <w:numPr>
                <w:ilvl w:val="0"/>
                <w:numId w:val="16"/>
              </w:numPr>
            </w:pPr>
            <w:r w:rsidRPr="006733FC">
              <w:t xml:space="preserve">Testing of FI scenarios like standard journal posting, the reversal of journals, prepayment postings, GL clearing, vendor clearing, customer clearing, </w:t>
            </w:r>
            <w:proofErr w:type="spellStart"/>
            <w:r w:rsidRPr="006733FC">
              <w:t>etc</w:t>
            </w:r>
            <w:proofErr w:type="spellEnd"/>
            <w:r w:rsidRPr="006733FC">
              <w:t>,</w:t>
            </w:r>
          </w:p>
          <w:p w14:paraId="7CC605F5" w14:textId="77777777" w:rsidR="006733FC" w:rsidRPr="006733FC" w:rsidRDefault="006733FC" w:rsidP="006733FC">
            <w:pPr>
              <w:numPr>
                <w:ilvl w:val="0"/>
                <w:numId w:val="16"/>
              </w:numPr>
            </w:pPr>
            <w:r w:rsidRPr="006733FC">
              <w:t>Month-end activities like opening and closing of the posting periods, recurring entry postings, FC valuation run, automatic journal reversals, validating trial balance, and GR/IR clearings.</w:t>
            </w:r>
          </w:p>
          <w:p w14:paraId="53DF710D" w14:textId="77777777" w:rsidR="006733FC" w:rsidRPr="006733FC" w:rsidRDefault="006733FC" w:rsidP="006733FC">
            <w:pPr>
              <w:numPr>
                <w:ilvl w:val="0"/>
                <w:numId w:val="16"/>
              </w:numPr>
            </w:pPr>
            <w:r w:rsidRPr="006733FC">
              <w:t>Documenting the Configurations.</w:t>
            </w:r>
          </w:p>
          <w:p w14:paraId="3E00F30A" w14:textId="77777777" w:rsidR="006733FC" w:rsidRPr="006733FC" w:rsidRDefault="006733FC" w:rsidP="006733FC">
            <w:pPr>
              <w:numPr>
                <w:ilvl w:val="0"/>
                <w:numId w:val="16"/>
              </w:numPr>
            </w:pPr>
            <w:r w:rsidRPr="006733FC">
              <w:t>Preparing functional specifications for various developments.</w:t>
            </w:r>
          </w:p>
          <w:p w14:paraId="45788F03" w14:textId="77777777" w:rsidR="006733FC" w:rsidRPr="006733FC" w:rsidRDefault="006733FC" w:rsidP="006733FC">
            <w:pPr>
              <w:numPr>
                <w:ilvl w:val="0"/>
                <w:numId w:val="16"/>
              </w:numPr>
            </w:pPr>
            <w:r w:rsidRPr="006733FC">
              <w:t>Developing test plans, test scripts, and conducting quality testing for the configured system.</w:t>
            </w:r>
          </w:p>
          <w:p w14:paraId="3D1351C3" w14:textId="77777777" w:rsidR="006733FC" w:rsidRPr="006733FC" w:rsidRDefault="006733FC" w:rsidP="006733FC">
            <w:pPr>
              <w:numPr>
                <w:ilvl w:val="0"/>
                <w:numId w:val="16"/>
              </w:numPr>
            </w:pPr>
            <w:r w:rsidRPr="006733FC">
              <w:t> Preparing the user training documents, user manuals, and scheduling user training plans.</w:t>
            </w:r>
          </w:p>
          <w:p w14:paraId="2934805B" w14:textId="77777777" w:rsidR="006733FC" w:rsidRPr="006733FC" w:rsidRDefault="006733FC" w:rsidP="006733FC">
            <w:pPr>
              <w:numPr>
                <w:ilvl w:val="0"/>
                <w:numId w:val="16"/>
              </w:numPr>
            </w:pPr>
            <w:r w:rsidRPr="006733FC">
              <w:t>Conducting cutover activities. </w:t>
            </w:r>
          </w:p>
          <w:p w14:paraId="5E2CE6B8" w14:textId="0F8796C2" w:rsidR="006733FC" w:rsidRDefault="006733FC" w:rsidP="006733FC">
            <w:pPr>
              <w:numPr>
                <w:ilvl w:val="0"/>
                <w:numId w:val="16"/>
              </w:numPr>
            </w:pPr>
            <w:r w:rsidRPr="006733FC">
              <w:t>Providing Ingo - Live Support for Users.</w:t>
            </w:r>
          </w:p>
          <w:p w14:paraId="5FAF3CC2" w14:textId="77777777" w:rsidR="00BD537B" w:rsidRPr="006733FC" w:rsidRDefault="00BD537B" w:rsidP="00BD537B"/>
          <w:p w14:paraId="059FAB99" w14:textId="5E891174" w:rsidR="00BD537B" w:rsidRPr="00CF1A49" w:rsidRDefault="00A66744" w:rsidP="00BD537B">
            <w:pPr>
              <w:pStyle w:val="Heading3"/>
              <w:contextualSpacing w:val="0"/>
            </w:pPr>
            <w:r>
              <w:lastRenderedPageBreak/>
              <w:t xml:space="preserve">OCT </w:t>
            </w:r>
            <w:r w:rsidR="00BD537B">
              <w:t>2014</w:t>
            </w:r>
            <w:r w:rsidR="00BD537B" w:rsidRPr="00CF1A49">
              <w:t xml:space="preserve"> – </w:t>
            </w:r>
            <w:r>
              <w:t xml:space="preserve">OCT </w:t>
            </w:r>
            <w:r w:rsidR="00BD537B">
              <w:t>2017</w:t>
            </w:r>
          </w:p>
          <w:p w14:paraId="5986B198" w14:textId="6B72CC6E" w:rsidR="00BD537B" w:rsidRDefault="00493CA5" w:rsidP="00BD537B">
            <w:pPr>
              <w:pStyle w:val="Heading2"/>
              <w:contextualSpacing w:val="0"/>
            </w:pPr>
            <w:r>
              <w:t>SENIOR SYSTEM ENGINEER</w:t>
            </w:r>
          </w:p>
          <w:p w14:paraId="1F580A15" w14:textId="1E1AC051" w:rsidR="00BD537B" w:rsidRDefault="002F43BF" w:rsidP="00BD537B">
            <w:pPr>
              <w:pStyle w:val="Heading2"/>
              <w:contextualSpacing w:val="0"/>
              <w:rPr>
                <w:rStyle w:val="SubtleReference"/>
              </w:rPr>
            </w:pPr>
            <w:r>
              <w:rPr>
                <w:rStyle w:val="SubtleReference"/>
              </w:rPr>
              <w:t>INFOSYS</w:t>
            </w:r>
            <w:r w:rsidR="00BD537B" w:rsidRPr="004D7409">
              <w:rPr>
                <w:rStyle w:val="SubtleReference"/>
              </w:rPr>
              <w:t xml:space="preserve"> Limited</w:t>
            </w:r>
          </w:p>
          <w:p w14:paraId="471E5D8E" w14:textId="5E096AA8" w:rsidR="00E1073C" w:rsidRPr="00CC74BF" w:rsidRDefault="00E1073C" w:rsidP="00E1073C">
            <w:pPr>
              <w:pStyle w:val="ListBullet"/>
            </w:pPr>
            <w:r>
              <w:t xml:space="preserve">Project: </w:t>
            </w:r>
            <w:r w:rsidRPr="00E1073C">
              <w:t>Syngenta Agro Chemicals, CH</w:t>
            </w:r>
            <w:r w:rsidRPr="009040BA">
              <w:t>.</w:t>
            </w:r>
          </w:p>
          <w:p w14:paraId="72F7DDB0" w14:textId="58904963" w:rsidR="00E1073C" w:rsidRDefault="00E1073C" w:rsidP="00E1073C">
            <w:pPr>
              <w:pStyle w:val="ListBullet"/>
            </w:pPr>
            <w:r w:rsidRPr="00CC74BF">
              <w:t xml:space="preserve">Role: </w:t>
            </w:r>
            <w:r w:rsidRPr="00892F18">
              <w:t xml:space="preserve">SAP </w:t>
            </w:r>
            <w:r w:rsidR="00985634">
              <w:t>FICO Support Consultant</w:t>
            </w:r>
          </w:p>
          <w:p w14:paraId="64992D04" w14:textId="338A837B" w:rsidR="00985634" w:rsidRPr="00985634" w:rsidRDefault="00985634" w:rsidP="00985634">
            <w:r w:rsidRPr="00985634">
              <w:rPr>
                <w:b/>
                <w:bCs/>
              </w:rPr>
              <w:t>Syngenta AG</w:t>
            </w:r>
            <w:r w:rsidRPr="00985634">
              <w:t xml:space="preserve"> is a global </w:t>
            </w:r>
            <w:r w:rsidR="0033790F" w:rsidRPr="00985634">
              <w:t>agribusiness company</w:t>
            </w:r>
            <w:r w:rsidRPr="00985634">
              <w:t xml:space="preserve"> that produces agrochemicals and seeds. As a biotechnology company, it conducts genomic research. It was formed in 2000 by the merger of Novartis Agribusiness and Zeneca Agrochemicals. As of 2014 Syngenta is the world’s largest crop chemical producer. </w:t>
            </w:r>
          </w:p>
          <w:p w14:paraId="6360E2EB" w14:textId="77777777" w:rsidR="00985634" w:rsidRPr="00985634" w:rsidRDefault="00985634" w:rsidP="00985634">
            <w:pPr>
              <w:numPr>
                <w:ilvl w:val="0"/>
                <w:numId w:val="16"/>
              </w:numPr>
            </w:pPr>
            <w:r w:rsidRPr="00985634">
              <w:t>Attending KT sessions.</w:t>
            </w:r>
          </w:p>
          <w:p w14:paraId="16EE43DD" w14:textId="051EFFF7" w:rsidR="00985634" w:rsidRPr="00985634" w:rsidRDefault="00985634" w:rsidP="00985634">
            <w:pPr>
              <w:numPr>
                <w:ilvl w:val="0"/>
                <w:numId w:val="16"/>
              </w:numPr>
            </w:pPr>
            <w:r w:rsidRPr="00985634">
              <w:t xml:space="preserve">Providing </w:t>
            </w:r>
            <w:r w:rsidR="00595B03" w:rsidRPr="00985634">
              <w:t>day-to-day</w:t>
            </w:r>
            <w:r w:rsidRPr="00985634">
              <w:t xml:space="preserve"> operational and process support to end-users.</w:t>
            </w:r>
          </w:p>
          <w:p w14:paraId="4DAE3DBE" w14:textId="77777777" w:rsidR="00985634" w:rsidRPr="00985634" w:rsidRDefault="00985634" w:rsidP="00985634">
            <w:pPr>
              <w:numPr>
                <w:ilvl w:val="0"/>
                <w:numId w:val="16"/>
              </w:numPr>
            </w:pPr>
            <w:r w:rsidRPr="00985634">
              <w:t>Tracking tickets that arise from the client and solving a priority basis.</w:t>
            </w:r>
          </w:p>
          <w:p w14:paraId="30836E4D" w14:textId="074BE4E5" w:rsidR="00985634" w:rsidRPr="00985634" w:rsidRDefault="00985634" w:rsidP="00985634">
            <w:pPr>
              <w:numPr>
                <w:ilvl w:val="0"/>
                <w:numId w:val="16"/>
              </w:numPr>
            </w:pPr>
            <w:r w:rsidRPr="00985634">
              <w:t xml:space="preserve">Analyzing the ticket, </w:t>
            </w:r>
            <w:r w:rsidR="00595B03" w:rsidRPr="00985634">
              <w:t>researching</w:t>
            </w:r>
            <w:r w:rsidRPr="00985634">
              <w:t xml:space="preserve"> the cause of the issue, providing solutions, and suggestions for preventive actions to avoid recurrence.</w:t>
            </w:r>
          </w:p>
          <w:p w14:paraId="3D2B565E" w14:textId="77777777" w:rsidR="00985634" w:rsidRPr="00985634" w:rsidRDefault="00985634" w:rsidP="00985634">
            <w:pPr>
              <w:numPr>
                <w:ilvl w:val="0"/>
                <w:numId w:val="16"/>
              </w:numPr>
            </w:pPr>
            <w:r w:rsidRPr="00985634">
              <w:t xml:space="preserve">Making changes </w:t>
            </w:r>
            <w:proofErr w:type="gramStart"/>
            <w:r w:rsidRPr="00985634">
              <w:t>in</w:t>
            </w:r>
            <w:proofErr w:type="gramEnd"/>
            <w:r w:rsidRPr="00985634">
              <w:t xml:space="preserve"> the system as per client requirements.</w:t>
            </w:r>
          </w:p>
          <w:p w14:paraId="429D182F" w14:textId="77777777" w:rsidR="00985634" w:rsidRPr="00985634" w:rsidRDefault="00985634" w:rsidP="00985634">
            <w:pPr>
              <w:numPr>
                <w:ilvl w:val="0"/>
                <w:numId w:val="16"/>
              </w:numPr>
            </w:pPr>
            <w:r w:rsidRPr="00985634">
              <w:t>Providing functional specifications to the technical team for new developments.</w:t>
            </w:r>
          </w:p>
          <w:p w14:paraId="1FB59A38" w14:textId="77777777" w:rsidR="00985634" w:rsidRPr="00985634" w:rsidRDefault="00985634" w:rsidP="00985634">
            <w:pPr>
              <w:numPr>
                <w:ilvl w:val="0"/>
                <w:numId w:val="16"/>
              </w:numPr>
            </w:pPr>
            <w:r w:rsidRPr="00985634">
              <w:t>Preparing test plan documents for modifications and testing in the development environment.</w:t>
            </w:r>
          </w:p>
          <w:p w14:paraId="14EA1357" w14:textId="77777777" w:rsidR="00985634" w:rsidRPr="00985634" w:rsidRDefault="00985634" w:rsidP="00985634">
            <w:pPr>
              <w:numPr>
                <w:ilvl w:val="0"/>
                <w:numId w:val="16"/>
              </w:numPr>
            </w:pPr>
            <w:r w:rsidRPr="00985634">
              <w:t>End-user documentation and business team documentation for reporting and conducting training to the end-users.</w:t>
            </w:r>
          </w:p>
          <w:p w14:paraId="325C52C7" w14:textId="3096671B" w:rsidR="00985634" w:rsidRDefault="00985634" w:rsidP="00616DBE">
            <w:pPr>
              <w:ind w:left="360"/>
            </w:pPr>
            <w:r w:rsidRPr="00985634">
              <w:t>Provided support during month-end and year-end closing activities.</w:t>
            </w:r>
          </w:p>
          <w:p w14:paraId="0A45DF0D" w14:textId="77777777" w:rsidR="004E5FDC" w:rsidRPr="00CC74BF" w:rsidRDefault="004E5FDC" w:rsidP="00616DBE">
            <w:pPr>
              <w:ind w:left="360"/>
            </w:pPr>
          </w:p>
          <w:p w14:paraId="73C7AB55" w14:textId="51CC873D" w:rsidR="0089526D" w:rsidRPr="00CF1A49" w:rsidRDefault="00194E61" w:rsidP="0089526D">
            <w:pPr>
              <w:pStyle w:val="Heading3"/>
              <w:contextualSpacing w:val="0"/>
            </w:pPr>
            <w:r>
              <w:t xml:space="preserve">MAY </w:t>
            </w:r>
            <w:r w:rsidR="0089526D">
              <w:t>2014</w:t>
            </w:r>
            <w:r w:rsidR="0089526D" w:rsidRPr="00CF1A49">
              <w:t xml:space="preserve"> – </w:t>
            </w:r>
            <w:r>
              <w:t xml:space="preserve">SEP </w:t>
            </w:r>
            <w:r w:rsidR="0089526D">
              <w:t>2017</w:t>
            </w:r>
          </w:p>
          <w:p w14:paraId="4E04D304" w14:textId="6EADDAC2" w:rsidR="0089526D" w:rsidRDefault="0089526D" w:rsidP="0089526D">
            <w:pPr>
              <w:pStyle w:val="Heading2"/>
              <w:contextualSpacing w:val="0"/>
            </w:pPr>
            <w:r>
              <w:t xml:space="preserve">Systems ENGINEER Trainee </w:t>
            </w:r>
          </w:p>
          <w:p w14:paraId="2A20131A" w14:textId="7C3A99B9" w:rsidR="0089526D" w:rsidRDefault="0089526D" w:rsidP="0089526D">
            <w:pPr>
              <w:pStyle w:val="Heading2"/>
              <w:contextualSpacing w:val="0"/>
              <w:rPr>
                <w:rStyle w:val="SubtleReference"/>
              </w:rPr>
            </w:pPr>
            <w:r>
              <w:rPr>
                <w:rStyle w:val="SubtleReference"/>
              </w:rPr>
              <w:t>INFOSYS</w:t>
            </w:r>
            <w:r w:rsidRPr="004D7409">
              <w:rPr>
                <w:rStyle w:val="SubtleReference"/>
              </w:rPr>
              <w:t xml:space="preserve"> LIMITED, MYSORE</w:t>
            </w:r>
            <w:r>
              <w:rPr>
                <w:rStyle w:val="SubtleReference"/>
              </w:rPr>
              <w:t>.</w:t>
            </w:r>
          </w:p>
          <w:p w14:paraId="0B77A4C9" w14:textId="084A7F26" w:rsidR="0089526D" w:rsidRPr="0089526D" w:rsidRDefault="0089526D" w:rsidP="0089526D">
            <w:r>
              <w:t xml:space="preserve">Joined </w:t>
            </w:r>
            <w:r w:rsidRPr="0089526D">
              <w:t>Infosys in May 2014 as a Systems Engineer Trainee in Mysore Global Education Center.    </w:t>
            </w:r>
          </w:p>
          <w:p w14:paraId="07F970C4" w14:textId="77777777" w:rsidR="0089526D" w:rsidRPr="0089526D" w:rsidRDefault="0089526D" w:rsidP="0089526D">
            <w:pPr>
              <w:numPr>
                <w:ilvl w:val="0"/>
                <w:numId w:val="16"/>
              </w:numPr>
            </w:pPr>
            <w:r w:rsidRPr="0089526D">
              <w:t>Undergone 4 months of the training program which consists of generic and stream specific training. </w:t>
            </w:r>
          </w:p>
          <w:p w14:paraId="2873DD45" w14:textId="77777777" w:rsidR="00161F1A" w:rsidRPr="0089526D" w:rsidRDefault="00161F1A" w:rsidP="00161F1A">
            <w:pPr>
              <w:numPr>
                <w:ilvl w:val="0"/>
                <w:numId w:val="16"/>
              </w:numPr>
            </w:pPr>
            <w:r w:rsidRPr="0089526D">
              <w:t>Trained in DBMS (Oracle), Object-Oriented Programming using JAVA, Introduction to UI in Web Technologies and Integration of Programming and SE Concepts as part of my generic training. </w:t>
            </w:r>
          </w:p>
          <w:p w14:paraId="7E542B76" w14:textId="7FFC6020" w:rsidR="00E21829" w:rsidRDefault="00161F1A" w:rsidP="00161F1A">
            <w:pPr>
              <w:numPr>
                <w:ilvl w:val="0"/>
                <w:numId w:val="16"/>
              </w:numPr>
            </w:pPr>
            <w:r w:rsidRPr="0089526D">
              <w:t>Trained in SAP FICO and SAP ABAP as part of my stream specific training and completed the training with high performance.</w:t>
            </w:r>
          </w:p>
        </w:tc>
      </w:tr>
    </w:tbl>
    <w:sdt>
      <w:sdtPr>
        <w:alias w:val="Education:"/>
        <w:tag w:val="Education:"/>
        <w:id w:val="-1908763273"/>
        <w:placeholder>
          <w:docPart w:val="A2DD1AD84E9C4BEC815C666BA7DEA1ED"/>
        </w:placeholder>
        <w:temporary/>
        <w:showingPlcHdr/>
        <w15:appearance w15:val="hidden"/>
      </w:sdtPr>
      <w:sdtContent>
        <w:p w14:paraId="33DADE0A"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282A218D" w14:textId="77777777" w:rsidTr="009F4B58">
        <w:tc>
          <w:tcPr>
            <w:tcW w:w="9290" w:type="dxa"/>
          </w:tcPr>
          <w:p w14:paraId="6E84EAF0" w14:textId="6D16C2CE" w:rsidR="001D0BF1" w:rsidRPr="00CF1A49" w:rsidRDefault="00AB4662" w:rsidP="001D0BF1">
            <w:pPr>
              <w:pStyle w:val="Heading3"/>
              <w:contextualSpacing w:val="0"/>
            </w:pPr>
            <w:r>
              <w:t>MAY</w:t>
            </w:r>
            <w:r w:rsidR="001D0BF1" w:rsidRPr="00CF1A49">
              <w:t xml:space="preserve"> </w:t>
            </w:r>
            <w:r w:rsidR="009A0508">
              <w:t>2</w:t>
            </w:r>
            <w:r w:rsidR="001953BE">
              <w:t>014</w:t>
            </w:r>
          </w:p>
          <w:p w14:paraId="7C35FA10" w14:textId="1236EAE7" w:rsidR="001D0BF1" w:rsidRPr="00CF1A49" w:rsidRDefault="009A0508" w:rsidP="001D0BF1">
            <w:pPr>
              <w:pStyle w:val="Heading2"/>
              <w:contextualSpacing w:val="0"/>
            </w:pPr>
            <w:r>
              <w:t xml:space="preserve">Bachelor of </w:t>
            </w:r>
            <w:r w:rsidR="00AB4662">
              <w:t>TECHNOLOGY</w:t>
            </w:r>
            <w:r>
              <w:t xml:space="preserve"> in </w:t>
            </w:r>
            <w:r w:rsidR="00AB4662">
              <w:t>Electronics and communication engineering</w:t>
            </w:r>
            <w:r w:rsidR="009F4B58">
              <w:t>,</w:t>
            </w:r>
            <w:r w:rsidR="001D0BF1" w:rsidRPr="00CF1A49">
              <w:t xml:space="preserve"> </w:t>
            </w:r>
            <w:r w:rsidR="00AB4662">
              <w:rPr>
                <w:rStyle w:val="SubtleReference"/>
              </w:rPr>
              <w:t>RGUKT RK VALLEY</w:t>
            </w:r>
          </w:p>
          <w:p w14:paraId="097A0FD1" w14:textId="77777777" w:rsidR="00156960" w:rsidRPr="00156960" w:rsidRDefault="00156960" w:rsidP="00B473C7">
            <w:pPr>
              <w:pStyle w:val="ListBullet"/>
              <w:rPr>
                <w:lang w:val="en-IN" w:eastAsia="en-IN"/>
              </w:rPr>
            </w:pPr>
            <w:r w:rsidRPr="00156960">
              <w:rPr>
                <w:lang w:val="en-IN" w:eastAsia="en-IN"/>
              </w:rPr>
              <w:t>Completed Major degree with 8.43/10 CGPA.</w:t>
            </w:r>
          </w:p>
          <w:p w14:paraId="2ABD7C13" w14:textId="647215C2" w:rsidR="00156960" w:rsidRDefault="00156960" w:rsidP="00B473C7">
            <w:pPr>
              <w:pStyle w:val="ListBullet"/>
              <w:rPr>
                <w:lang w:val="en-IN" w:eastAsia="en-IN"/>
              </w:rPr>
            </w:pPr>
            <w:r w:rsidRPr="00156960">
              <w:rPr>
                <w:lang w:val="en-IN" w:eastAsia="en-IN"/>
              </w:rPr>
              <w:t>One of the University Topper.</w:t>
            </w:r>
          </w:p>
          <w:p w14:paraId="07B99377" w14:textId="77777777" w:rsidR="00156960" w:rsidRPr="00156960" w:rsidRDefault="00156960" w:rsidP="00156960">
            <w:pPr>
              <w:pStyle w:val="ListBullet"/>
              <w:numPr>
                <w:ilvl w:val="0"/>
                <w:numId w:val="0"/>
              </w:numPr>
              <w:ind w:left="360"/>
              <w:rPr>
                <w:lang w:val="en-IN" w:eastAsia="en-IN"/>
              </w:rPr>
            </w:pPr>
          </w:p>
          <w:p w14:paraId="4BC40148" w14:textId="3D0CB111" w:rsidR="00156960" w:rsidRPr="00CF1A49" w:rsidRDefault="00156960" w:rsidP="00156960">
            <w:pPr>
              <w:pStyle w:val="Heading3"/>
              <w:contextualSpacing w:val="0"/>
            </w:pPr>
            <w:r>
              <w:t>MAY</w:t>
            </w:r>
            <w:r w:rsidRPr="00CF1A49">
              <w:t xml:space="preserve"> </w:t>
            </w:r>
            <w:r>
              <w:t>20</w:t>
            </w:r>
            <w:r w:rsidR="001953BE">
              <w:t>14</w:t>
            </w:r>
          </w:p>
          <w:p w14:paraId="3971F934" w14:textId="5A6C9525" w:rsidR="00156960" w:rsidRDefault="00156960" w:rsidP="00156960">
            <w:pPr>
              <w:pStyle w:val="Heading2"/>
              <w:contextualSpacing w:val="0"/>
              <w:rPr>
                <w:rStyle w:val="SubtleReference"/>
              </w:rPr>
            </w:pPr>
            <w:r>
              <w:t>MINOR DEGREE IN MANAGEMENT STUdies,</w:t>
            </w:r>
            <w:r w:rsidRPr="00CF1A49">
              <w:t xml:space="preserve"> </w:t>
            </w:r>
            <w:r>
              <w:rPr>
                <w:rStyle w:val="SubtleReference"/>
              </w:rPr>
              <w:t>RGUKT RK VALLEY</w:t>
            </w:r>
          </w:p>
          <w:p w14:paraId="145D8B62" w14:textId="77777777" w:rsidR="00B473C7" w:rsidRPr="00B473C7" w:rsidRDefault="00B473C7" w:rsidP="00B473C7">
            <w:pPr>
              <w:pStyle w:val="ListBullet"/>
              <w:rPr>
                <w:lang w:val="en-IN" w:eastAsia="en-IN"/>
              </w:rPr>
            </w:pPr>
            <w:r w:rsidRPr="00B473C7">
              <w:rPr>
                <w:lang w:val="en-IN" w:eastAsia="en-IN"/>
              </w:rPr>
              <w:t>Completed Minor degree with 8.26/10 CGPA</w:t>
            </w:r>
          </w:p>
          <w:p w14:paraId="63B8EE83" w14:textId="2E9B2EA9" w:rsidR="00B473C7" w:rsidRDefault="00B473C7" w:rsidP="00B473C7">
            <w:pPr>
              <w:pStyle w:val="ListBullet"/>
              <w:rPr>
                <w:lang w:val="en-IN" w:eastAsia="en-IN"/>
              </w:rPr>
            </w:pPr>
            <w:r w:rsidRPr="00B473C7">
              <w:rPr>
                <w:lang w:val="en-IN" w:eastAsia="en-IN"/>
              </w:rPr>
              <w:lastRenderedPageBreak/>
              <w:t>It contains subjects like ERP, Operational Research, Production and Operations Management, Entrepreneurship and Resource Planning, Project Management etc., </w:t>
            </w:r>
          </w:p>
          <w:p w14:paraId="1259D9A5" w14:textId="77777777" w:rsidR="00F11CE5" w:rsidRPr="00B473C7" w:rsidRDefault="00F11CE5" w:rsidP="00F11CE5">
            <w:pPr>
              <w:pStyle w:val="ListBullet"/>
              <w:numPr>
                <w:ilvl w:val="0"/>
                <w:numId w:val="0"/>
              </w:numPr>
              <w:ind w:left="360"/>
              <w:rPr>
                <w:lang w:val="en-IN" w:eastAsia="en-IN"/>
              </w:rPr>
            </w:pPr>
          </w:p>
          <w:p w14:paraId="07556563" w14:textId="6E289BCF" w:rsidR="001953BE" w:rsidRPr="00CF1A49" w:rsidRDefault="0046293D" w:rsidP="001953BE">
            <w:pPr>
              <w:pStyle w:val="Heading3"/>
              <w:contextualSpacing w:val="0"/>
            </w:pPr>
            <w:r>
              <w:t>JULY</w:t>
            </w:r>
            <w:r w:rsidR="001953BE" w:rsidRPr="00CF1A49">
              <w:t xml:space="preserve"> </w:t>
            </w:r>
            <w:r w:rsidR="001953BE">
              <w:t>20</w:t>
            </w:r>
            <w:r>
              <w:t>10</w:t>
            </w:r>
          </w:p>
          <w:p w14:paraId="2DBA50FB" w14:textId="01825F17" w:rsidR="00F11CE5" w:rsidRDefault="00F11CE5" w:rsidP="00F11CE5">
            <w:pPr>
              <w:pStyle w:val="Heading2"/>
              <w:contextualSpacing w:val="0"/>
              <w:rPr>
                <w:rStyle w:val="SubtleReference"/>
              </w:rPr>
            </w:pPr>
            <w:r>
              <w:t>PUC,</w:t>
            </w:r>
            <w:r w:rsidRPr="00CF1A49">
              <w:t xml:space="preserve"> </w:t>
            </w:r>
            <w:r>
              <w:rPr>
                <w:rStyle w:val="SubtleReference"/>
              </w:rPr>
              <w:t>RGUKT RK VALLEY</w:t>
            </w:r>
          </w:p>
          <w:p w14:paraId="75FAF98E" w14:textId="77777777" w:rsidR="00F11CE5" w:rsidRPr="00F11CE5" w:rsidRDefault="00F11CE5" w:rsidP="00F11CE5">
            <w:pPr>
              <w:pStyle w:val="ListBullet"/>
              <w:rPr>
                <w:lang w:val="en-IN" w:eastAsia="en-IN"/>
              </w:rPr>
            </w:pPr>
            <w:r w:rsidRPr="00F11CE5">
              <w:rPr>
                <w:lang w:val="en-IN" w:eastAsia="en-IN"/>
              </w:rPr>
              <w:t>Completed Pre-University Course with 9.3/10.</w:t>
            </w:r>
          </w:p>
          <w:p w14:paraId="3844C46F" w14:textId="4C0A1402" w:rsidR="00F11CE5" w:rsidRDefault="00F11CE5" w:rsidP="00F11CE5">
            <w:pPr>
              <w:pStyle w:val="ListBullet"/>
              <w:rPr>
                <w:lang w:val="en-IN" w:eastAsia="en-IN"/>
              </w:rPr>
            </w:pPr>
            <w:r w:rsidRPr="00F11CE5">
              <w:rPr>
                <w:lang w:val="en-IN" w:eastAsia="en-IN"/>
              </w:rPr>
              <w:t>One of the University Topper. </w:t>
            </w:r>
          </w:p>
          <w:p w14:paraId="39AE6386" w14:textId="77777777" w:rsidR="002D23BF" w:rsidRDefault="002D23BF" w:rsidP="002D23BF">
            <w:pPr>
              <w:pStyle w:val="ListBullet"/>
              <w:numPr>
                <w:ilvl w:val="0"/>
                <w:numId w:val="0"/>
              </w:numPr>
              <w:ind w:left="360"/>
              <w:rPr>
                <w:lang w:val="en-IN" w:eastAsia="en-IN"/>
              </w:rPr>
            </w:pPr>
          </w:p>
          <w:p w14:paraId="25535865" w14:textId="3EC37749" w:rsidR="002D23BF" w:rsidRPr="00CF1A49" w:rsidRDefault="002D23BF" w:rsidP="002D23BF">
            <w:pPr>
              <w:pStyle w:val="Heading3"/>
              <w:contextualSpacing w:val="0"/>
            </w:pPr>
            <w:r>
              <w:t>MAR</w:t>
            </w:r>
            <w:r w:rsidRPr="00CF1A49">
              <w:t xml:space="preserve"> </w:t>
            </w:r>
            <w:r>
              <w:t>2008</w:t>
            </w:r>
          </w:p>
          <w:p w14:paraId="0972DD88" w14:textId="18E9EE8E" w:rsidR="002D23BF" w:rsidRDefault="000E7689" w:rsidP="002D23BF">
            <w:pPr>
              <w:pStyle w:val="Heading2"/>
              <w:contextualSpacing w:val="0"/>
              <w:rPr>
                <w:rStyle w:val="SubtleReference"/>
              </w:rPr>
            </w:pPr>
            <w:r>
              <w:t>SSC</w:t>
            </w:r>
            <w:r w:rsidR="002D23BF">
              <w:t>,</w:t>
            </w:r>
            <w:r w:rsidR="002D23BF" w:rsidRPr="00CF1A49">
              <w:t xml:space="preserve"> </w:t>
            </w:r>
            <w:r>
              <w:rPr>
                <w:rStyle w:val="SubtleReference"/>
              </w:rPr>
              <w:t>SVRM HIGH SCHOOL</w:t>
            </w:r>
          </w:p>
          <w:p w14:paraId="1273D673" w14:textId="77777777" w:rsidR="00BC45F1" w:rsidRDefault="006B2AD4" w:rsidP="00BC45F1">
            <w:pPr>
              <w:pStyle w:val="ListBullet"/>
              <w:rPr>
                <w:lang w:val="en-IN" w:eastAsia="en-IN"/>
              </w:rPr>
            </w:pPr>
            <w:r w:rsidRPr="006B2AD4">
              <w:rPr>
                <w:lang w:val="en-IN" w:eastAsia="en-IN"/>
              </w:rPr>
              <w:t>Completed SSC with 94.8%</w:t>
            </w:r>
          </w:p>
          <w:p w14:paraId="492EEC40" w14:textId="3BA05F46" w:rsidR="009F4B58" w:rsidRPr="00BC45F1" w:rsidRDefault="006B2AD4" w:rsidP="00BC45F1">
            <w:pPr>
              <w:pStyle w:val="ListBullet"/>
              <w:rPr>
                <w:lang w:val="en-IN" w:eastAsia="en-IN"/>
              </w:rPr>
            </w:pPr>
            <w:r w:rsidRPr="00BC45F1">
              <w:rPr>
                <w:lang w:val="en-IN" w:eastAsia="en-IN"/>
              </w:rPr>
              <w:t xml:space="preserve">Mandal topper and one of the </w:t>
            </w:r>
            <w:r w:rsidR="00605976" w:rsidRPr="00BC45F1">
              <w:rPr>
                <w:lang w:val="en-IN" w:eastAsia="en-IN"/>
              </w:rPr>
              <w:t>State</w:t>
            </w:r>
            <w:r w:rsidRPr="00BC45F1">
              <w:rPr>
                <w:lang w:val="en-IN" w:eastAsia="en-IN"/>
              </w:rPr>
              <w:t xml:space="preserve"> </w:t>
            </w:r>
            <w:r w:rsidR="007A3D38" w:rsidRPr="00BC45F1">
              <w:rPr>
                <w:lang w:val="en-IN" w:eastAsia="en-IN"/>
              </w:rPr>
              <w:t>toppers</w:t>
            </w:r>
            <w:r w:rsidRPr="00BC45F1">
              <w:rPr>
                <w:lang w:val="en-IN" w:eastAsia="en-IN"/>
              </w:rPr>
              <w:t>.</w:t>
            </w:r>
          </w:p>
        </w:tc>
      </w:tr>
    </w:tbl>
    <w:p w14:paraId="7164A36F" w14:textId="5DE13B7B" w:rsidR="009F4B58" w:rsidRPr="00706B0B" w:rsidRDefault="00706B0B" w:rsidP="00824BE5">
      <w:pPr>
        <w:pStyle w:val="ListBullet"/>
        <w:numPr>
          <w:ilvl w:val="0"/>
          <w:numId w:val="0"/>
        </w:numPr>
        <w:ind w:left="7200" w:hanging="360"/>
        <w:rPr>
          <w:b/>
          <w:bCs/>
        </w:rPr>
      </w:pPr>
      <w:r w:rsidRPr="00706B0B">
        <w:rPr>
          <w:b/>
          <w:bCs/>
        </w:rPr>
        <w:lastRenderedPageBreak/>
        <w:t xml:space="preserve">                                                                                                                                                          </w:t>
      </w:r>
      <w:r w:rsidRPr="00706B0B">
        <w:rPr>
          <w:b/>
          <w:bCs/>
        </w:rPr>
        <w:tab/>
      </w:r>
    </w:p>
    <w:sectPr w:rsidR="009F4B58" w:rsidRPr="00706B0B" w:rsidSect="00AC302C">
      <w:footerReference w:type="even" r:id="rId12"/>
      <w:footerReference w:type="default" r:id="rId13"/>
      <w:headerReference w:type="first" r:id="rId14"/>
      <w:footerReference w:type="first" r:id="rId15"/>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0DF7E" w14:textId="77777777" w:rsidR="00470F42" w:rsidRDefault="00470F42" w:rsidP="0068194B">
      <w:r>
        <w:separator/>
      </w:r>
    </w:p>
    <w:p w14:paraId="0E8ACCED" w14:textId="77777777" w:rsidR="00470F42" w:rsidRDefault="00470F42"/>
    <w:p w14:paraId="7DE46627" w14:textId="77777777" w:rsidR="00470F42" w:rsidRDefault="00470F42"/>
  </w:endnote>
  <w:endnote w:type="continuationSeparator" w:id="0">
    <w:p w14:paraId="4DB14753" w14:textId="77777777" w:rsidR="00470F42" w:rsidRDefault="00470F42" w:rsidP="0068194B">
      <w:r>
        <w:continuationSeparator/>
      </w:r>
    </w:p>
    <w:p w14:paraId="250A2780" w14:textId="77777777" w:rsidR="00470F42" w:rsidRDefault="00470F42"/>
    <w:p w14:paraId="119A2601" w14:textId="77777777" w:rsidR="00470F42" w:rsidRDefault="00470F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5255" w14:textId="6A53945A" w:rsidR="00F465A6" w:rsidRDefault="00F465A6">
    <w:pPr>
      <w:pStyle w:val="Footer"/>
    </w:pPr>
    <w:r>
      <w:rPr>
        <w:noProof/>
      </w:rPr>
      <mc:AlternateContent>
        <mc:Choice Requires="wps">
          <w:drawing>
            <wp:anchor distT="0" distB="0" distL="0" distR="0" simplePos="0" relativeHeight="251661312" behindDoc="0" locked="0" layoutInCell="1" allowOverlap="1" wp14:anchorId="236F3343" wp14:editId="56EACADA">
              <wp:simplePos x="635" y="635"/>
              <wp:positionH relativeFrom="page">
                <wp:align>left</wp:align>
              </wp:positionH>
              <wp:positionV relativeFrom="page">
                <wp:align>bottom</wp:align>
              </wp:positionV>
              <wp:extent cx="1558925" cy="342900"/>
              <wp:effectExtent l="0" t="0" r="3175" b="0"/>
              <wp:wrapNone/>
              <wp:docPr id="664684688"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42900"/>
                      </a:xfrm>
                      <a:prstGeom prst="rect">
                        <a:avLst/>
                      </a:prstGeom>
                      <a:noFill/>
                      <a:ln>
                        <a:noFill/>
                      </a:ln>
                    </wps:spPr>
                    <wps:txbx>
                      <w:txbxContent>
                        <w:p w14:paraId="5F5E2B43" w14:textId="3AAE972F" w:rsidR="00F465A6" w:rsidRPr="00F465A6" w:rsidRDefault="00F465A6" w:rsidP="00F465A6">
                          <w:pPr>
                            <w:rPr>
                              <w:rFonts w:ascii="Aptos" w:eastAsia="Aptos" w:hAnsi="Aptos" w:cs="Aptos"/>
                              <w:noProof/>
                              <w:color w:val="000000"/>
                              <w:sz w:val="20"/>
                              <w:szCs w:val="20"/>
                            </w:rPr>
                          </w:pPr>
                          <w:r w:rsidRPr="00F465A6">
                            <w:rPr>
                              <w:rFonts w:ascii="Aptos" w:eastAsia="Aptos" w:hAnsi="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6F3343" id="_x0000_t202" coordsize="21600,21600" o:spt="202" path="m,l,21600r21600,l21600,xe">
              <v:stroke joinstyle="miter"/>
              <v:path gradientshapeok="t" o:connecttype="rect"/>
            </v:shapetype>
            <v:shape id="Text Box 2" o:spid="_x0000_s1026" type="#_x0000_t202" alt="Personal - Individual Use" style="position:absolute;left:0;text-align:left;margin-left:0;margin-top:0;width:122.75pt;height:27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" filled="f" stroked="f">
              <v:textbox style="mso-fit-shape-to-text:t" inset="20pt,0,0,15pt">
                <w:txbxContent>
                  <w:p w14:paraId="5F5E2B43" w14:textId="3AAE972F" w:rsidR="00F465A6" w:rsidRPr="00F465A6" w:rsidRDefault="00F465A6" w:rsidP="00F465A6">
                    <w:pPr>
                      <w:rPr>
                        <w:rFonts w:ascii="Aptos" w:eastAsia="Aptos" w:hAnsi="Aptos" w:cs="Aptos"/>
                        <w:noProof/>
                        <w:color w:val="000000"/>
                        <w:sz w:val="20"/>
                        <w:szCs w:val="20"/>
                      </w:rPr>
                    </w:pPr>
                    <w:r w:rsidRPr="00F465A6">
                      <w:rPr>
                        <w:rFonts w:ascii="Aptos" w:eastAsia="Aptos" w:hAnsi="Aptos" w:cs="Aptos"/>
                        <w:noProof/>
                        <w:color w:val="000000"/>
                        <w:sz w:val="20"/>
                        <w:szCs w:val="2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695C" w14:textId="099361A4" w:rsidR="002B2958" w:rsidRDefault="00F465A6">
    <w:pPr>
      <w:pStyle w:val="Footer"/>
    </w:pPr>
    <w:r>
      <w:rPr>
        <w:noProof/>
      </w:rPr>
      <mc:AlternateContent>
        <mc:Choice Requires="wps">
          <w:drawing>
            <wp:anchor distT="0" distB="0" distL="0" distR="0" simplePos="0" relativeHeight="251662336" behindDoc="0" locked="0" layoutInCell="1" allowOverlap="1" wp14:anchorId="761588C5" wp14:editId="203C4547">
              <wp:simplePos x="635" y="635"/>
              <wp:positionH relativeFrom="page">
                <wp:align>left</wp:align>
              </wp:positionH>
              <wp:positionV relativeFrom="page">
                <wp:align>bottom</wp:align>
              </wp:positionV>
              <wp:extent cx="1558925" cy="342900"/>
              <wp:effectExtent l="0" t="0" r="3175" b="0"/>
              <wp:wrapNone/>
              <wp:docPr id="1026028634"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42900"/>
                      </a:xfrm>
                      <a:prstGeom prst="rect">
                        <a:avLst/>
                      </a:prstGeom>
                      <a:noFill/>
                      <a:ln>
                        <a:noFill/>
                      </a:ln>
                    </wps:spPr>
                    <wps:txbx>
                      <w:txbxContent>
                        <w:p w14:paraId="43185C85" w14:textId="18A22A45" w:rsidR="00F465A6" w:rsidRPr="00F465A6" w:rsidRDefault="00F465A6" w:rsidP="00F465A6">
                          <w:pPr>
                            <w:rPr>
                              <w:rFonts w:ascii="Aptos" w:eastAsia="Aptos" w:hAnsi="Aptos" w:cs="Aptos"/>
                              <w:noProof/>
                              <w:color w:val="000000"/>
                              <w:sz w:val="20"/>
                              <w:szCs w:val="20"/>
                            </w:rPr>
                          </w:pPr>
                          <w:r w:rsidRPr="00F465A6">
                            <w:rPr>
                              <w:rFonts w:ascii="Aptos" w:eastAsia="Aptos" w:hAnsi="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1588C5" id="_x0000_t202" coordsize="21600,21600" o:spt="202" path="m,l,21600r21600,l21600,xe">
              <v:stroke joinstyle="miter"/>
              <v:path gradientshapeok="t" o:connecttype="rect"/>
            </v:shapetype>
            <v:shape id="Text Box 3" o:spid="_x0000_s1027" type="#_x0000_t202" alt="Personal - Individual Use" style="position:absolute;left:0;text-align:left;margin-left:0;margin-top:0;width:122.75pt;height:27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" filled="f" stroked="f">
              <v:textbox style="mso-fit-shape-to-text:t" inset="20pt,0,0,15pt">
                <w:txbxContent>
                  <w:p w14:paraId="43185C85" w14:textId="18A22A45" w:rsidR="00F465A6" w:rsidRPr="00F465A6" w:rsidRDefault="00F465A6" w:rsidP="00F465A6">
                    <w:pPr>
                      <w:rPr>
                        <w:rFonts w:ascii="Aptos" w:eastAsia="Aptos" w:hAnsi="Aptos" w:cs="Aptos"/>
                        <w:noProof/>
                        <w:color w:val="000000"/>
                        <w:sz w:val="20"/>
                        <w:szCs w:val="20"/>
                      </w:rPr>
                    </w:pPr>
                    <w:r w:rsidRPr="00F465A6">
                      <w:rPr>
                        <w:rFonts w:ascii="Aptos" w:eastAsia="Aptos" w:hAnsi="Aptos" w:cs="Aptos"/>
                        <w:noProof/>
                        <w:color w:val="000000"/>
                        <w:sz w:val="20"/>
                        <w:szCs w:val="20"/>
                      </w:rPr>
                      <w:t>Personal - Individual Use</w:t>
                    </w:r>
                  </w:p>
                </w:txbxContent>
              </v:textbox>
              <w10:wrap anchorx="page" anchory="page"/>
            </v:shape>
          </w:pict>
        </mc:Fallback>
      </mc:AlternateContent>
    </w:r>
  </w:p>
  <w:sdt>
    <w:sdtPr>
      <w:id w:val="813606279"/>
      <w:docPartObj>
        <w:docPartGallery w:val="Page Numbers (Bottom of Page)"/>
        <w:docPartUnique/>
      </w:docPartObj>
    </w:sdtPr>
    <w:sdtEndPr>
      <w:rPr>
        <w:noProof/>
      </w:rPr>
    </w:sdtEndPr>
    <w:sdtContent>
      <w:p w14:paraId="5BF11296"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AD46" w14:textId="3FBFC083" w:rsidR="00F465A6" w:rsidRDefault="00F465A6">
    <w:pPr>
      <w:pStyle w:val="Footer"/>
    </w:pPr>
    <w:r>
      <w:rPr>
        <w:noProof/>
      </w:rPr>
      <mc:AlternateContent>
        <mc:Choice Requires="wps">
          <w:drawing>
            <wp:anchor distT="0" distB="0" distL="0" distR="0" simplePos="0" relativeHeight="251660288" behindDoc="0" locked="0" layoutInCell="1" allowOverlap="1" wp14:anchorId="3A494060" wp14:editId="17EE01AB">
              <wp:simplePos x="635" y="635"/>
              <wp:positionH relativeFrom="page">
                <wp:align>left</wp:align>
              </wp:positionH>
              <wp:positionV relativeFrom="page">
                <wp:align>bottom</wp:align>
              </wp:positionV>
              <wp:extent cx="1558925" cy="342900"/>
              <wp:effectExtent l="0" t="0" r="3175" b="0"/>
              <wp:wrapNone/>
              <wp:docPr id="1417889607"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42900"/>
                      </a:xfrm>
                      <a:prstGeom prst="rect">
                        <a:avLst/>
                      </a:prstGeom>
                      <a:noFill/>
                      <a:ln>
                        <a:noFill/>
                      </a:ln>
                    </wps:spPr>
                    <wps:txbx>
                      <w:txbxContent>
                        <w:p w14:paraId="2D600222" w14:textId="573E9BDB" w:rsidR="00F465A6" w:rsidRPr="00F465A6" w:rsidRDefault="00F465A6" w:rsidP="00F465A6">
                          <w:pPr>
                            <w:rPr>
                              <w:rFonts w:ascii="Aptos" w:eastAsia="Aptos" w:hAnsi="Aptos" w:cs="Aptos"/>
                              <w:noProof/>
                              <w:color w:val="000000"/>
                              <w:sz w:val="20"/>
                              <w:szCs w:val="20"/>
                            </w:rPr>
                          </w:pPr>
                          <w:r w:rsidRPr="00F465A6">
                            <w:rPr>
                              <w:rFonts w:ascii="Aptos" w:eastAsia="Aptos" w:hAnsi="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494060" id="_x0000_t202" coordsize="21600,21600" o:spt="202" path="m,l,21600r21600,l21600,xe">
              <v:stroke joinstyle="miter"/>
              <v:path gradientshapeok="t" o:connecttype="rect"/>
            </v:shapetype>
            <v:shape id="Text Box 1" o:spid="_x0000_s1028" type="#_x0000_t202" alt="Personal - Individual Use" style="position:absolute;left:0;text-align:left;margin-left:0;margin-top:0;width:122.75pt;height:2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" filled="f" stroked="f">
              <v:textbox style="mso-fit-shape-to-text:t" inset="20pt,0,0,15pt">
                <w:txbxContent>
                  <w:p w14:paraId="2D600222" w14:textId="573E9BDB" w:rsidR="00F465A6" w:rsidRPr="00F465A6" w:rsidRDefault="00F465A6" w:rsidP="00F465A6">
                    <w:pPr>
                      <w:rPr>
                        <w:rFonts w:ascii="Aptos" w:eastAsia="Aptos" w:hAnsi="Aptos" w:cs="Aptos"/>
                        <w:noProof/>
                        <w:color w:val="000000"/>
                        <w:sz w:val="20"/>
                        <w:szCs w:val="20"/>
                      </w:rPr>
                    </w:pPr>
                    <w:r w:rsidRPr="00F465A6">
                      <w:rPr>
                        <w:rFonts w:ascii="Aptos" w:eastAsia="Aptos" w:hAnsi="Aptos" w:cs="Aptos"/>
                        <w:noProof/>
                        <w:color w:val="000000"/>
                        <w:sz w:val="20"/>
                        <w:szCs w:val="20"/>
                      </w:rPr>
                      <w:t>Personal - Individual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14077" w14:textId="77777777" w:rsidR="00470F42" w:rsidRDefault="00470F42" w:rsidP="0068194B">
      <w:r>
        <w:separator/>
      </w:r>
    </w:p>
    <w:p w14:paraId="73F314C1" w14:textId="77777777" w:rsidR="00470F42" w:rsidRDefault="00470F42"/>
    <w:p w14:paraId="4F70364F" w14:textId="77777777" w:rsidR="00470F42" w:rsidRDefault="00470F42"/>
  </w:footnote>
  <w:footnote w:type="continuationSeparator" w:id="0">
    <w:p w14:paraId="20094099" w14:textId="77777777" w:rsidR="00470F42" w:rsidRDefault="00470F42" w:rsidP="0068194B">
      <w:r>
        <w:continuationSeparator/>
      </w:r>
    </w:p>
    <w:p w14:paraId="1DFFEF4C" w14:textId="77777777" w:rsidR="00470F42" w:rsidRDefault="00470F42"/>
    <w:p w14:paraId="7E8BF58C" w14:textId="77777777" w:rsidR="00470F42" w:rsidRDefault="00470F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FE86"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5A7CF2EC" wp14:editId="06801F54">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xmlns:a="http://schemas.openxmlformats.org/drawingml/2006/main">
          <w:pict>
            <v:line id="Straight Connector 5"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alt="Header dividing line" o:spid="_x0000_s1026" strokecolor="#5a5a5a [2109]" strokeweight=".5pt" from="0,0" to="612pt,0" w14:anchorId="361050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BEED4"/>
    <w:multiLevelType w:val="hybridMultilevel"/>
    <w:tmpl w:val="5E49D81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B4AB6CB"/>
    <w:multiLevelType w:val="hybridMultilevel"/>
    <w:tmpl w:val="F8D12AA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9F66BE0"/>
    <w:multiLevelType w:val="hybridMultilevel"/>
    <w:tmpl w:val="D37E686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84B53E"/>
    <w:multiLevelType w:val="hybridMultilevel"/>
    <w:tmpl w:val="B369244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5"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6"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7"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8"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9"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13"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4" w15:restartNumberingAfterBreak="0">
    <w:nsid w:val="07F03497"/>
    <w:multiLevelType w:val="multilevel"/>
    <w:tmpl w:val="A62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1E2E7D3C"/>
    <w:multiLevelType w:val="multilevel"/>
    <w:tmpl w:val="4FC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F543B"/>
    <w:multiLevelType w:val="multilevel"/>
    <w:tmpl w:val="2D9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E2DAE"/>
    <w:multiLevelType w:val="hybridMultilevel"/>
    <w:tmpl w:val="4A08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F0381A"/>
    <w:multiLevelType w:val="multilevel"/>
    <w:tmpl w:val="F67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04202EA"/>
    <w:multiLevelType w:val="multilevel"/>
    <w:tmpl w:val="0A9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87E8F"/>
    <w:multiLevelType w:val="multilevel"/>
    <w:tmpl w:val="0AB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90FD9"/>
    <w:multiLevelType w:val="multilevel"/>
    <w:tmpl w:val="5BAE8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0D73"/>
    <w:multiLevelType w:val="multilevel"/>
    <w:tmpl w:val="2E2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4EF97C8A"/>
    <w:multiLevelType w:val="multilevel"/>
    <w:tmpl w:val="1AC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67B2F"/>
    <w:multiLevelType w:val="multilevel"/>
    <w:tmpl w:val="3A5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25141"/>
    <w:multiLevelType w:val="hybridMultilevel"/>
    <w:tmpl w:val="5F5CC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195306"/>
    <w:multiLevelType w:val="multilevel"/>
    <w:tmpl w:val="9530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A1812"/>
    <w:multiLevelType w:val="multilevel"/>
    <w:tmpl w:val="2B78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44D0B"/>
    <w:multiLevelType w:val="multilevel"/>
    <w:tmpl w:val="E40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D28BB"/>
    <w:multiLevelType w:val="multilevel"/>
    <w:tmpl w:val="AFA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F2985"/>
    <w:multiLevelType w:val="multilevel"/>
    <w:tmpl w:val="1BB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76818"/>
    <w:multiLevelType w:val="multilevel"/>
    <w:tmpl w:val="33302ECC"/>
    <w:lvl w:ilvl="0">
      <w:start w:val="1"/>
      <w:numFmt w:val="bullet"/>
      <w:lvlText w:val="o"/>
      <w:lvlJc w:val="left"/>
      <w:pPr>
        <w:ind w:left="360" w:hanging="360"/>
      </w:pPr>
      <w:rPr>
        <w:rFonts w:ascii="Courier New" w:hAnsi="Courier New" w:cs="Courier New"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5" w15:restartNumberingAfterBreak="0">
    <w:nsid w:val="72550A37"/>
    <w:multiLevelType w:val="multilevel"/>
    <w:tmpl w:val="281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95163"/>
    <w:multiLevelType w:val="multilevel"/>
    <w:tmpl w:val="1AF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097C84"/>
    <w:multiLevelType w:val="hybridMultilevel"/>
    <w:tmpl w:val="6F9A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153A16"/>
    <w:multiLevelType w:val="multilevel"/>
    <w:tmpl w:val="4BD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A5550"/>
    <w:multiLevelType w:val="multilevel"/>
    <w:tmpl w:val="566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27190">
    <w:abstractNumId w:val="13"/>
  </w:num>
  <w:num w:numId="2" w16cid:durableId="792599000">
    <w:abstractNumId w:val="12"/>
  </w:num>
  <w:num w:numId="3" w16cid:durableId="849756463">
    <w:abstractNumId w:val="11"/>
  </w:num>
  <w:num w:numId="4" w16cid:durableId="2086756370">
    <w:abstractNumId w:val="10"/>
  </w:num>
  <w:num w:numId="5" w16cid:durableId="149904896">
    <w:abstractNumId w:val="15"/>
  </w:num>
  <w:num w:numId="6" w16cid:durableId="1550648423">
    <w:abstractNumId w:val="7"/>
  </w:num>
  <w:num w:numId="7" w16cid:durableId="284390702">
    <w:abstractNumId w:val="20"/>
  </w:num>
  <w:num w:numId="8" w16cid:durableId="838009210">
    <w:abstractNumId w:val="6"/>
  </w:num>
  <w:num w:numId="9" w16cid:durableId="549150294">
    <w:abstractNumId w:val="25"/>
  </w:num>
  <w:num w:numId="10" w16cid:durableId="217015559">
    <w:abstractNumId w:val="9"/>
  </w:num>
  <w:num w:numId="11" w16cid:durableId="154952051">
    <w:abstractNumId w:val="8"/>
  </w:num>
  <w:num w:numId="12" w16cid:durableId="1617827676">
    <w:abstractNumId w:val="5"/>
  </w:num>
  <w:num w:numId="13" w16cid:durableId="446043053">
    <w:abstractNumId w:val="4"/>
  </w:num>
  <w:num w:numId="14" w16cid:durableId="1016737032">
    <w:abstractNumId w:val="28"/>
  </w:num>
  <w:num w:numId="15" w16cid:durableId="803157878">
    <w:abstractNumId w:val="18"/>
  </w:num>
  <w:num w:numId="16" w16cid:durableId="699860461">
    <w:abstractNumId w:val="35"/>
  </w:num>
  <w:num w:numId="17" w16cid:durableId="956257173">
    <w:abstractNumId w:val="17"/>
  </w:num>
  <w:num w:numId="18" w16cid:durableId="368989450">
    <w:abstractNumId w:val="19"/>
  </w:num>
  <w:num w:numId="19" w16cid:durableId="256181604">
    <w:abstractNumId w:val="21"/>
  </w:num>
  <w:num w:numId="20" w16cid:durableId="7366810">
    <w:abstractNumId w:val="31"/>
  </w:num>
  <w:num w:numId="21" w16cid:durableId="395670502">
    <w:abstractNumId w:val="26"/>
  </w:num>
  <w:num w:numId="22" w16cid:durableId="498274916">
    <w:abstractNumId w:val="24"/>
  </w:num>
  <w:num w:numId="23" w16cid:durableId="1802961467">
    <w:abstractNumId w:val="29"/>
  </w:num>
  <w:num w:numId="24" w16cid:durableId="1917663859">
    <w:abstractNumId w:val="15"/>
  </w:num>
  <w:num w:numId="25" w16cid:durableId="1254975955">
    <w:abstractNumId w:val="27"/>
  </w:num>
  <w:num w:numId="26" w16cid:durableId="1666130577">
    <w:abstractNumId w:val="15"/>
  </w:num>
  <w:num w:numId="27" w16cid:durableId="1032455648">
    <w:abstractNumId w:val="38"/>
  </w:num>
  <w:num w:numId="28" w16cid:durableId="959409675">
    <w:abstractNumId w:val="22"/>
  </w:num>
  <w:num w:numId="29" w16cid:durableId="74134117">
    <w:abstractNumId w:val="16"/>
  </w:num>
  <w:num w:numId="30" w16cid:durableId="1777864220">
    <w:abstractNumId w:val="15"/>
  </w:num>
  <w:num w:numId="31" w16cid:durableId="715932091">
    <w:abstractNumId w:val="15"/>
  </w:num>
  <w:num w:numId="32" w16cid:durableId="594215017">
    <w:abstractNumId w:val="15"/>
  </w:num>
  <w:num w:numId="33" w16cid:durableId="1364749015">
    <w:abstractNumId w:val="33"/>
  </w:num>
  <w:num w:numId="34" w16cid:durableId="1147014803">
    <w:abstractNumId w:val="15"/>
  </w:num>
  <w:num w:numId="35" w16cid:durableId="1381438628">
    <w:abstractNumId w:val="14"/>
  </w:num>
  <w:num w:numId="36" w16cid:durableId="1630478339">
    <w:abstractNumId w:val="15"/>
  </w:num>
  <w:num w:numId="37" w16cid:durableId="2096391369">
    <w:abstractNumId w:val="2"/>
  </w:num>
  <w:num w:numId="38" w16cid:durableId="704453309">
    <w:abstractNumId w:val="0"/>
  </w:num>
  <w:num w:numId="39" w16cid:durableId="1817379686">
    <w:abstractNumId w:val="3"/>
  </w:num>
  <w:num w:numId="40" w16cid:durableId="1042554496">
    <w:abstractNumId w:val="15"/>
  </w:num>
  <w:num w:numId="41" w16cid:durableId="1202094035">
    <w:abstractNumId w:val="1"/>
  </w:num>
  <w:num w:numId="42" w16cid:durableId="967316040">
    <w:abstractNumId w:val="39"/>
  </w:num>
  <w:num w:numId="43" w16cid:durableId="448090983">
    <w:abstractNumId w:val="36"/>
  </w:num>
  <w:num w:numId="44" w16cid:durableId="1395397799">
    <w:abstractNumId w:val="37"/>
  </w:num>
  <w:num w:numId="45" w16cid:durableId="1791974963">
    <w:abstractNumId w:val="30"/>
  </w:num>
  <w:num w:numId="46" w16cid:durableId="1445806320">
    <w:abstractNumId w:val="23"/>
  </w:num>
  <w:num w:numId="47" w16cid:durableId="761216818">
    <w:abstractNumId w:val="34"/>
  </w:num>
  <w:num w:numId="48" w16cid:durableId="13983547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4F"/>
    <w:rsid w:val="000001EF"/>
    <w:rsid w:val="00007322"/>
    <w:rsid w:val="00007728"/>
    <w:rsid w:val="000115B7"/>
    <w:rsid w:val="0002028D"/>
    <w:rsid w:val="0002254F"/>
    <w:rsid w:val="00024584"/>
    <w:rsid w:val="00024730"/>
    <w:rsid w:val="00027E28"/>
    <w:rsid w:val="000300F2"/>
    <w:rsid w:val="00041E58"/>
    <w:rsid w:val="00046448"/>
    <w:rsid w:val="000555D8"/>
    <w:rsid w:val="00055E95"/>
    <w:rsid w:val="0007021F"/>
    <w:rsid w:val="000734B1"/>
    <w:rsid w:val="0008066C"/>
    <w:rsid w:val="000B221D"/>
    <w:rsid w:val="000B2BA5"/>
    <w:rsid w:val="000C3639"/>
    <w:rsid w:val="000E7689"/>
    <w:rsid w:val="000F2F8C"/>
    <w:rsid w:val="000F5643"/>
    <w:rsid w:val="000F7CC8"/>
    <w:rsid w:val="0010006E"/>
    <w:rsid w:val="001045A8"/>
    <w:rsid w:val="0011431C"/>
    <w:rsid w:val="00114A91"/>
    <w:rsid w:val="001206E3"/>
    <w:rsid w:val="001217ED"/>
    <w:rsid w:val="00123F29"/>
    <w:rsid w:val="00127EB6"/>
    <w:rsid w:val="0013030E"/>
    <w:rsid w:val="00135D2B"/>
    <w:rsid w:val="001427E1"/>
    <w:rsid w:val="001467B5"/>
    <w:rsid w:val="00156960"/>
    <w:rsid w:val="00160763"/>
    <w:rsid w:val="00161F1A"/>
    <w:rsid w:val="00163668"/>
    <w:rsid w:val="00171566"/>
    <w:rsid w:val="00173D2D"/>
    <w:rsid w:val="00174676"/>
    <w:rsid w:val="001755A8"/>
    <w:rsid w:val="00184014"/>
    <w:rsid w:val="00184182"/>
    <w:rsid w:val="00192008"/>
    <w:rsid w:val="00192368"/>
    <w:rsid w:val="00194E61"/>
    <w:rsid w:val="001953BE"/>
    <w:rsid w:val="001B4A6B"/>
    <w:rsid w:val="001C0AAD"/>
    <w:rsid w:val="001C0E68"/>
    <w:rsid w:val="001C3D95"/>
    <w:rsid w:val="001C4B6F"/>
    <w:rsid w:val="001D0BF1"/>
    <w:rsid w:val="001D51B1"/>
    <w:rsid w:val="001E1C35"/>
    <w:rsid w:val="001E3120"/>
    <w:rsid w:val="001E7E0C"/>
    <w:rsid w:val="001F0BB0"/>
    <w:rsid w:val="001F4E6D"/>
    <w:rsid w:val="001F6140"/>
    <w:rsid w:val="001F65A7"/>
    <w:rsid w:val="0020204A"/>
    <w:rsid w:val="00203573"/>
    <w:rsid w:val="002038A8"/>
    <w:rsid w:val="0020597D"/>
    <w:rsid w:val="00210F11"/>
    <w:rsid w:val="00213B4C"/>
    <w:rsid w:val="00215403"/>
    <w:rsid w:val="00216413"/>
    <w:rsid w:val="002204FF"/>
    <w:rsid w:val="002253B0"/>
    <w:rsid w:val="00225883"/>
    <w:rsid w:val="00236D54"/>
    <w:rsid w:val="00241D8C"/>
    <w:rsid w:val="00241FDB"/>
    <w:rsid w:val="00242D18"/>
    <w:rsid w:val="0024720C"/>
    <w:rsid w:val="0025469E"/>
    <w:rsid w:val="00260115"/>
    <w:rsid w:val="002617AE"/>
    <w:rsid w:val="0026289A"/>
    <w:rsid w:val="002638D0"/>
    <w:rsid w:val="002647D3"/>
    <w:rsid w:val="00270B6D"/>
    <w:rsid w:val="00274B59"/>
    <w:rsid w:val="00275EAE"/>
    <w:rsid w:val="002824D7"/>
    <w:rsid w:val="00293237"/>
    <w:rsid w:val="00294998"/>
    <w:rsid w:val="00297F18"/>
    <w:rsid w:val="002A1945"/>
    <w:rsid w:val="002B2958"/>
    <w:rsid w:val="002B3FC8"/>
    <w:rsid w:val="002B68B4"/>
    <w:rsid w:val="002C3740"/>
    <w:rsid w:val="002D0B03"/>
    <w:rsid w:val="002D23BF"/>
    <w:rsid w:val="002D23C5"/>
    <w:rsid w:val="002D6137"/>
    <w:rsid w:val="002D695D"/>
    <w:rsid w:val="002E7E61"/>
    <w:rsid w:val="002F05E5"/>
    <w:rsid w:val="002F12F3"/>
    <w:rsid w:val="002F254D"/>
    <w:rsid w:val="002F30E4"/>
    <w:rsid w:val="002F3FDB"/>
    <w:rsid w:val="002F43BF"/>
    <w:rsid w:val="0030062F"/>
    <w:rsid w:val="003042A4"/>
    <w:rsid w:val="00306EAA"/>
    <w:rsid w:val="00307140"/>
    <w:rsid w:val="00307FA5"/>
    <w:rsid w:val="00314F30"/>
    <w:rsid w:val="00316DFF"/>
    <w:rsid w:val="003240EF"/>
    <w:rsid w:val="00325B57"/>
    <w:rsid w:val="00336056"/>
    <w:rsid w:val="0033790F"/>
    <w:rsid w:val="00352A8E"/>
    <w:rsid w:val="00353F2E"/>
    <w:rsid w:val="003544E1"/>
    <w:rsid w:val="00366398"/>
    <w:rsid w:val="003822B1"/>
    <w:rsid w:val="003A0632"/>
    <w:rsid w:val="003A2CF9"/>
    <w:rsid w:val="003A30E5"/>
    <w:rsid w:val="003A37A0"/>
    <w:rsid w:val="003A68FC"/>
    <w:rsid w:val="003A6ADF"/>
    <w:rsid w:val="003B5928"/>
    <w:rsid w:val="003B5D56"/>
    <w:rsid w:val="003B774A"/>
    <w:rsid w:val="003C43EB"/>
    <w:rsid w:val="003D380F"/>
    <w:rsid w:val="003D57D6"/>
    <w:rsid w:val="003D7E04"/>
    <w:rsid w:val="003D7F0B"/>
    <w:rsid w:val="003E0849"/>
    <w:rsid w:val="003E160D"/>
    <w:rsid w:val="003E74CD"/>
    <w:rsid w:val="003F1D5F"/>
    <w:rsid w:val="00405128"/>
    <w:rsid w:val="00406CFF"/>
    <w:rsid w:val="0041190A"/>
    <w:rsid w:val="004126E5"/>
    <w:rsid w:val="0041662B"/>
    <w:rsid w:val="00416B25"/>
    <w:rsid w:val="00420592"/>
    <w:rsid w:val="00423FD4"/>
    <w:rsid w:val="004303AE"/>
    <w:rsid w:val="0043067F"/>
    <w:rsid w:val="004319E0"/>
    <w:rsid w:val="00437E8C"/>
    <w:rsid w:val="00440225"/>
    <w:rsid w:val="004425CC"/>
    <w:rsid w:val="004438C2"/>
    <w:rsid w:val="004533D6"/>
    <w:rsid w:val="0046293D"/>
    <w:rsid w:val="00467636"/>
    <w:rsid w:val="00470F42"/>
    <w:rsid w:val="004726BC"/>
    <w:rsid w:val="00473054"/>
    <w:rsid w:val="004734C7"/>
    <w:rsid w:val="00474105"/>
    <w:rsid w:val="00480E6E"/>
    <w:rsid w:val="00482EEC"/>
    <w:rsid w:val="00483E12"/>
    <w:rsid w:val="00486277"/>
    <w:rsid w:val="00493438"/>
    <w:rsid w:val="00493CA5"/>
    <w:rsid w:val="00494CF6"/>
    <w:rsid w:val="00495F8D"/>
    <w:rsid w:val="004A1EAE"/>
    <w:rsid w:val="004A1FAE"/>
    <w:rsid w:val="004A32FF"/>
    <w:rsid w:val="004B06EB"/>
    <w:rsid w:val="004B6AD0"/>
    <w:rsid w:val="004B7B54"/>
    <w:rsid w:val="004C2D5D"/>
    <w:rsid w:val="004C33E1"/>
    <w:rsid w:val="004C4CDD"/>
    <w:rsid w:val="004C72CD"/>
    <w:rsid w:val="004D2072"/>
    <w:rsid w:val="004D7409"/>
    <w:rsid w:val="004D7DD9"/>
    <w:rsid w:val="004E01EB"/>
    <w:rsid w:val="004E2794"/>
    <w:rsid w:val="004E5FDC"/>
    <w:rsid w:val="00510392"/>
    <w:rsid w:val="00512551"/>
    <w:rsid w:val="00513E2A"/>
    <w:rsid w:val="00517BCD"/>
    <w:rsid w:val="00522990"/>
    <w:rsid w:val="00525F4E"/>
    <w:rsid w:val="005339B8"/>
    <w:rsid w:val="00534250"/>
    <w:rsid w:val="005358A3"/>
    <w:rsid w:val="00535BAF"/>
    <w:rsid w:val="005424C8"/>
    <w:rsid w:val="00551966"/>
    <w:rsid w:val="00553A04"/>
    <w:rsid w:val="00562845"/>
    <w:rsid w:val="005659D1"/>
    <w:rsid w:val="00566A35"/>
    <w:rsid w:val="0056701E"/>
    <w:rsid w:val="005711CC"/>
    <w:rsid w:val="00572DEA"/>
    <w:rsid w:val="005740D7"/>
    <w:rsid w:val="00585CEF"/>
    <w:rsid w:val="00595B03"/>
    <w:rsid w:val="005A0F26"/>
    <w:rsid w:val="005A1B10"/>
    <w:rsid w:val="005A1E6C"/>
    <w:rsid w:val="005A6850"/>
    <w:rsid w:val="005B1B1B"/>
    <w:rsid w:val="005B5188"/>
    <w:rsid w:val="005C2E71"/>
    <w:rsid w:val="005C5932"/>
    <w:rsid w:val="005D3CA7"/>
    <w:rsid w:val="005D4CC1"/>
    <w:rsid w:val="005D6B3B"/>
    <w:rsid w:val="005E54D7"/>
    <w:rsid w:val="005F3957"/>
    <w:rsid w:val="005F4B91"/>
    <w:rsid w:val="005F55D2"/>
    <w:rsid w:val="005F72DC"/>
    <w:rsid w:val="005F7DED"/>
    <w:rsid w:val="00605976"/>
    <w:rsid w:val="00611E92"/>
    <w:rsid w:val="00622C31"/>
    <w:rsid w:val="0062312F"/>
    <w:rsid w:val="00625F2C"/>
    <w:rsid w:val="0064437D"/>
    <w:rsid w:val="006577C5"/>
    <w:rsid w:val="006618E9"/>
    <w:rsid w:val="006733FC"/>
    <w:rsid w:val="0068194B"/>
    <w:rsid w:val="00692703"/>
    <w:rsid w:val="00694B94"/>
    <w:rsid w:val="006A1962"/>
    <w:rsid w:val="006A39CA"/>
    <w:rsid w:val="006B2AD4"/>
    <w:rsid w:val="006B5D48"/>
    <w:rsid w:val="006B6B68"/>
    <w:rsid w:val="006B7D7B"/>
    <w:rsid w:val="006C1A5E"/>
    <w:rsid w:val="006C1A62"/>
    <w:rsid w:val="006E1507"/>
    <w:rsid w:val="00705980"/>
    <w:rsid w:val="00706B0B"/>
    <w:rsid w:val="00710BD0"/>
    <w:rsid w:val="00712D8B"/>
    <w:rsid w:val="00720B86"/>
    <w:rsid w:val="007217AD"/>
    <w:rsid w:val="007273B7"/>
    <w:rsid w:val="007310A8"/>
    <w:rsid w:val="00733E0A"/>
    <w:rsid w:val="00736945"/>
    <w:rsid w:val="0074403D"/>
    <w:rsid w:val="00746D44"/>
    <w:rsid w:val="00750E47"/>
    <w:rsid w:val="00752509"/>
    <w:rsid w:val="007538DC"/>
    <w:rsid w:val="00757803"/>
    <w:rsid w:val="00765086"/>
    <w:rsid w:val="007755D1"/>
    <w:rsid w:val="00776EBE"/>
    <w:rsid w:val="007873F4"/>
    <w:rsid w:val="0079206B"/>
    <w:rsid w:val="00793AAF"/>
    <w:rsid w:val="00793FC2"/>
    <w:rsid w:val="00796076"/>
    <w:rsid w:val="007A3D38"/>
    <w:rsid w:val="007B1CF7"/>
    <w:rsid w:val="007C0566"/>
    <w:rsid w:val="007C1603"/>
    <w:rsid w:val="007C4C8F"/>
    <w:rsid w:val="007C4E02"/>
    <w:rsid w:val="007C606B"/>
    <w:rsid w:val="007C6CAD"/>
    <w:rsid w:val="007E101C"/>
    <w:rsid w:val="007E6A61"/>
    <w:rsid w:val="00801140"/>
    <w:rsid w:val="00803404"/>
    <w:rsid w:val="0080510E"/>
    <w:rsid w:val="00815116"/>
    <w:rsid w:val="00824BE5"/>
    <w:rsid w:val="008346AD"/>
    <w:rsid w:val="00834955"/>
    <w:rsid w:val="00841E07"/>
    <w:rsid w:val="00850A64"/>
    <w:rsid w:val="00855B59"/>
    <w:rsid w:val="00860461"/>
    <w:rsid w:val="0086487C"/>
    <w:rsid w:val="00866C12"/>
    <w:rsid w:val="00870B20"/>
    <w:rsid w:val="0087544F"/>
    <w:rsid w:val="008829F8"/>
    <w:rsid w:val="00885897"/>
    <w:rsid w:val="00892F18"/>
    <w:rsid w:val="0089368B"/>
    <w:rsid w:val="008941B2"/>
    <w:rsid w:val="0089526D"/>
    <w:rsid w:val="008A11A0"/>
    <w:rsid w:val="008A37EC"/>
    <w:rsid w:val="008A50D3"/>
    <w:rsid w:val="008A6538"/>
    <w:rsid w:val="008B6594"/>
    <w:rsid w:val="008B70FC"/>
    <w:rsid w:val="008C2B57"/>
    <w:rsid w:val="008C7056"/>
    <w:rsid w:val="008E211D"/>
    <w:rsid w:val="008E4100"/>
    <w:rsid w:val="008E58DC"/>
    <w:rsid w:val="008F3B14"/>
    <w:rsid w:val="008F48BB"/>
    <w:rsid w:val="00901899"/>
    <w:rsid w:val="0090344B"/>
    <w:rsid w:val="009040BA"/>
    <w:rsid w:val="00905715"/>
    <w:rsid w:val="0091321E"/>
    <w:rsid w:val="00913946"/>
    <w:rsid w:val="00920BE4"/>
    <w:rsid w:val="00925912"/>
    <w:rsid w:val="0092726B"/>
    <w:rsid w:val="00930CF8"/>
    <w:rsid w:val="00933D07"/>
    <w:rsid w:val="009361BA"/>
    <w:rsid w:val="009365F7"/>
    <w:rsid w:val="00944F78"/>
    <w:rsid w:val="009510E7"/>
    <w:rsid w:val="00952C89"/>
    <w:rsid w:val="009571D8"/>
    <w:rsid w:val="009650EA"/>
    <w:rsid w:val="0096543D"/>
    <w:rsid w:val="00970386"/>
    <w:rsid w:val="009710EB"/>
    <w:rsid w:val="0097790C"/>
    <w:rsid w:val="0098506E"/>
    <w:rsid w:val="00985634"/>
    <w:rsid w:val="00987AA1"/>
    <w:rsid w:val="009916FD"/>
    <w:rsid w:val="009A0508"/>
    <w:rsid w:val="009A25C5"/>
    <w:rsid w:val="009A44CE"/>
    <w:rsid w:val="009A5237"/>
    <w:rsid w:val="009A59E9"/>
    <w:rsid w:val="009C4DFC"/>
    <w:rsid w:val="009D44F8"/>
    <w:rsid w:val="009E3160"/>
    <w:rsid w:val="009E3965"/>
    <w:rsid w:val="009F220C"/>
    <w:rsid w:val="009F2A1C"/>
    <w:rsid w:val="009F3B05"/>
    <w:rsid w:val="009F4931"/>
    <w:rsid w:val="009F4B58"/>
    <w:rsid w:val="00A14534"/>
    <w:rsid w:val="00A16DAA"/>
    <w:rsid w:val="00A24162"/>
    <w:rsid w:val="00A25023"/>
    <w:rsid w:val="00A270EA"/>
    <w:rsid w:val="00A34BA2"/>
    <w:rsid w:val="00A36F27"/>
    <w:rsid w:val="00A373BD"/>
    <w:rsid w:val="00A42E32"/>
    <w:rsid w:val="00A46E63"/>
    <w:rsid w:val="00A51DC5"/>
    <w:rsid w:val="00A53DE1"/>
    <w:rsid w:val="00A56B80"/>
    <w:rsid w:val="00A5714C"/>
    <w:rsid w:val="00A615E1"/>
    <w:rsid w:val="00A66744"/>
    <w:rsid w:val="00A755E8"/>
    <w:rsid w:val="00A820D7"/>
    <w:rsid w:val="00A93A5D"/>
    <w:rsid w:val="00AA78CC"/>
    <w:rsid w:val="00AB32F8"/>
    <w:rsid w:val="00AB4662"/>
    <w:rsid w:val="00AB610B"/>
    <w:rsid w:val="00AC302C"/>
    <w:rsid w:val="00AD360E"/>
    <w:rsid w:val="00AD40FB"/>
    <w:rsid w:val="00AD782D"/>
    <w:rsid w:val="00AE7650"/>
    <w:rsid w:val="00AF08A3"/>
    <w:rsid w:val="00AF10BE"/>
    <w:rsid w:val="00AF1CC6"/>
    <w:rsid w:val="00AF4B85"/>
    <w:rsid w:val="00B10EBE"/>
    <w:rsid w:val="00B11386"/>
    <w:rsid w:val="00B236F1"/>
    <w:rsid w:val="00B23A40"/>
    <w:rsid w:val="00B26D3D"/>
    <w:rsid w:val="00B27928"/>
    <w:rsid w:val="00B45714"/>
    <w:rsid w:val="00B469B1"/>
    <w:rsid w:val="00B473C7"/>
    <w:rsid w:val="00B50F99"/>
    <w:rsid w:val="00B51D1B"/>
    <w:rsid w:val="00B53EB5"/>
    <w:rsid w:val="00B540F4"/>
    <w:rsid w:val="00B60FD0"/>
    <w:rsid w:val="00B617C4"/>
    <w:rsid w:val="00B62261"/>
    <w:rsid w:val="00B622DF"/>
    <w:rsid w:val="00B6332A"/>
    <w:rsid w:val="00B7306A"/>
    <w:rsid w:val="00B77756"/>
    <w:rsid w:val="00B81760"/>
    <w:rsid w:val="00B8494C"/>
    <w:rsid w:val="00BA1546"/>
    <w:rsid w:val="00BB157E"/>
    <w:rsid w:val="00BB2216"/>
    <w:rsid w:val="00BB33F0"/>
    <w:rsid w:val="00BB4E51"/>
    <w:rsid w:val="00BC2B30"/>
    <w:rsid w:val="00BC45F1"/>
    <w:rsid w:val="00BC7323"/>
    <w:rsid w:val="00BD0974"/>
    <w:rsid w:val="00BD431F"/>
    <w:rsid w:val="00BD537B"/>
    <w:rsid w:val="00BD5A31"/>
    <w:rsid w:val="00BE423E"/>
    <w:rsid w:val="00BF2199"/>
    <w:rsid w:val="00BF3140"/>
    <w:rsid w:val="00BF61AC"/>
    <w:rsid w:val="00C02D12"/>
    <w:rsid w:val="00C066C1"/>
    <w:rsid w:val="00C071FF"/>
    <w:rsid w:val="00C27AA2"/>
    <w:rsid w:val="00C32A74"/>
    <w:rsid w:val="00C35249"/>
    <w:rsid w:val="00C35C4D"/>
    <w:rsid w:val="00C47FA6"/>
    <w:rsid w:val="00C53BD2"/>
    <w:rsid w:val="00C5573D"/>
    <w:rsid w:val="00C57FC6"/>
    <w:rsid w:val="00C65FD7"/>
    <w:rsid w:val="00C66A7D"/>
    <w:rsid w:val="00C779DA"/>
    <w:rsid w:val="00C814F7"/>
    <w:rsid w:val="00C97B7C"/>
    <w:rsid w:val="00CA1F38"/>
    <w:rsid w:val="00CA3022"/>
    <w:rsid w:val="00CA3E28"/>
    <w:rsid w:val="00CA4B4D"/>
    <w:rsid w:val="00CA6658"/>
    <w:rsid w:val="00CB35C3"/>
    <w:rsid w:val="00CC74BF"/>
    <w:rsid w:val="00CD323D"/>
    <w:rsid w:val="00CE0384"/>
    <w:rsid w:val="00CE4030"/>
    <w:rsid w:val="00CE5675"/>
    <w:rsid w:val="00CE64B3"/>
    <w:rsid w:val="00CF1A49"/>
    <w:rsid w:val="00D020AE"/>
    <w:rsid w:val="00D0630C"/>
    <w:rsid w:val="00D0741E"/>
    <w:rsid w:val="00D1256D"/>
    <w:rsid w:val="00D16B09"/>
    <w:rsid w:val="00D243A9"/>
    <w:rsid w:val="00D305E5"/>
    <w:rsid w:val="00D37CD3"/>
    <w:rsid w:val="00D4167A"/>
    <w:rsid w:val="00D45B3C"/>
    <w:rsid w:val="00D47B51"/>
    <w:rsid w:val="00D64F21"/>
    <w:rsid w:val="00D66A52"/>
    <w:rsid w:val="00D66EFA"/>
    <w:rsid w:val="00D7199D"/>
    <w:rsid w:val="00D72A2D"/>
    <w:rsid w:val="00D73D53"/>
    <w:rsid w:val="00D74CE0"/>
    <w:rsid w:val="00D817CF"/>
    <w:rsid w:val="00D9521A"/>
    <w:rsid w:val="00DA3914"/>
    <w:rsid w:val="00DA59AA"/>
    <w:rsid w:val="00DA7B02"/>
    <w:rsid w:val="00DB17B8"/>
    <w:rsid w:val="00DB6915"/>
    <w:rsid w:val="00DB72D7"/>
    <w:rsid w:val="00DB7E1E"/>
    <w:rsid w:val="00DC1B78"/>
    <w:rsid w:val="00DC2A2F"/>
    <w:rsid w:val="00DC600B"/>
    <w:rsid w:val="00DE0FAA"/>
    <w:rsid w:val="00DE1113"/>
    <w:rsid w:val="00DE136D"/>
    <w:rsid w:val="00DE6534"/>
    <w:rsid w:val="00DF4D6C"/>
    <w:rsid w:val="00DF776B"/>
    <w:rsid w:val="00E00F27"/>
    <w:rsid w:val="00E01923"/>
    <w:rsid w:val="00E1073C"/>
    <w:rsid w:val="00E11091"/>
    <w:rsid w:val="00E110AD"/>
    <w:rsid w:val="00E14498"/>
    <w:rsid w:val="00E20209"/>
    <w:rsid w:val="00E21829"/>
    <w:rsid w:val="00E2397A"/>
    <w:rsid w:val="00E254DB"/>
    <w:rsid w:val="00E25F08"/>
    <w:rsid w:val="00E300FC"/>
    <w:rsid w:val="00E323FB"/>
    <w:rsid w:val="00E362DB"/>
    <w:rsid w:val="00E46194"/>
    <w:rsid w:val="00E52562"/>
    <w:rsid w:val="00E5632B"/>
    <w:rsid w:val="00E57497"/>
    <w:rsid w:val="00E61558"/>
    <w:rsid w:val="00E636E9"/>
    <w:rsid w:val="00E64A12"/>
    <w:rsid w:val="00E67D5E"/>
    <w:rsid w:val="00E70240"/>
    <w:rsid w:val="00E71E6B"/>
    <w:rsid w:val="00E81CC5"/>
    <w:rsid w:val="00E85A87"/>
    <w:rsid w:val="00E85B4A"/>
    <w:rsid w:val="00E9528E"/>
    <w:rsid w:val="00EA0EE9"/>
    <w:rsid w:val="00EA201A"/>
    <w:rsid w:val="00EA5099"/>
    <w:rsid w:val="00EC1351"/>
    <w:rsid w:val="00EC4CBF"/>
    <w:rsid w:val="00EE2CA8"/>
    <w:rsid w:val="00EE4FCB"/>
    <w:rsid w:val="00EF17E8"/>
    <w:rsid w:val="00EF51D9"/>
    <w:rsid w:val="00F11CE5"/>
    <w:rsid w:val="00F130DD"/>
    <w:rsid w:val="00F1521A"/>
    <w:rsid w:val="00F16A64"/>
    <w:rsid w:val="00F24884"/>
    <w:rsid w:val="00F31128"/>
    <w:rsid w:val="00F45111"/>
    <w:rsid w:val="00F465A6"/>
    <w:rsid w:val="00F476C4"/>
    <w:rsid w:val="00F56EDC"/>
    <w:rsid w:val="00F61DF9"/>
    <w:rsid w:val="00F74F3C"/>
    <w:rsid w:val="00F8164D"/>
    <w:rsid w:val="00F81960"/>
    <w:rsid w:val="00F8769D"/>
    <w:rsid w:val="00F90BA5"/>
    <w:rsid w:val="00F91950"/>
    <w:rsid w:val="00F9350C"/>
    <w:rsid w:val="00F94EB5"/>
    <w:rsid w:val="00F9624D"/>
    <w:rsid w:val="00FA1CF5"/>
    <w:rsid w:val="00FB15EE"/>
    <w:rsid w:val="00FB2977"/>
    <w:rsid w:val="00FB31C1"/>
    <w:rsid w:val="00FB4237"/>
    <w:rsid w:val="00FB58F2"/>
    <w:rsid w:val="00FC6AEA"/>
    <w:rsid w:val="00FD3D13"/>
    <w:rsid w:val="00FE55A2"/>
    <w:rsid w:val="00FF222B"/>
    <w:rsid w:val="55F8013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50793"/>
  <w15:chartTrackingRefBased/>
  <w15:docId w15:val="{F85F84DD-089B-435C-A337-3C69F1FB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Strong">
    <w:name w:val="Strong"/>
    <w:basedOn w:val="DefaultParagraphFont"/>
    <w:uiPriority w:val="22"/>
    <w:qFormat/>
    <w:rsid w:val="00CC74BF"/>
    <w:rPr>
      <w:b/>
      <w:bCs/>
    </w:rPr>
  </w:style>
  <w:style w:type="character" w:styleId="UnresolvedMention">
    <w:name w:val="Unresolved Mention"/>
    <w:basedOn w:val="DefaultParagraphFont"/>
    <w:uiPriority w:val="99"/>
    <w:semiHidden/>
    <w:unhideWhenUsed/>
    <w:rsid w:val="001467B5"/>
    <w:rPr>
      <w:color w:val="605E5C"/>
      <w:shd w:val="clear" w:color="auto" w:fill="E1DFDD"/>
    </w:rPr>
  </w:style>
  <w:style w:type="character" w:customStyle="1" w:styleId="apple-tab-span">
    <w:name w:val="apple-tab-span"/>
    <w:basedOn w:val="DefaultParagraphFont"/>
    <w:rsid w:val="00706B0B"/>
  </w:style>
  <w:style w:type="paragraph" w:customStyle="1" w:styleId="Default">
    <w:name w:val="Default"/>
    <w:rsid w:val="008E4100"/>
    <w:pPr>
      <w:autoSpaceDE w:val="0"/>
      <w:autoSpaceDN w:val="0"/>
      <w:adjustRightInd w:val="0"/>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3624">
      <w:bodyDiv w:val="1"/>
      <w:marLeft w:val="0"/>
      <w:marRight w:val="0"/>
      <w:marTop w:val="0"/>
      <w:marBottom w:val="0"/>
      <w:divBdr>
        <w:top w:val="none" w:sz="0" w:space="0" w:color="auto"/>
        <w:left w:val="none" w:sz="0" w:space="0" w:color="auto"/>
        <w:bottom w:val="none" w:sz="0" w:space="0" w:color="auto"/>
        <w:right w:val="none" w:sz="0" w:space="0" w:color="auto"/>
      </w:divBdr>
    </w:div>
    <w:div w:id="426536000">
      <w:bodyDiv w:val="1"/>
      <w:marLeft w:val="0"/>
      <w:marRight w:val="0"/>
      <w:marTop w:val="0"/>
      <w:marBottom w:val="0"/>
      <w:divBdr>
        <w:top w:val="none" w:sz="0" w:space="0" w:color="auto"/>
        <w:left w:val="none" w:sz="0" w:space="0" w:color="auto"/>
        <w:bottom w:val="none" w:sz="0" w:space="0" w:color="auto"/>
        <w:right w:val="none" w:sz="0" w:space="0" w:color="auto"/>
      </w:divBdr>
    </w:div>
    <w:div w:id="491407565">
      <w:bodyDiv w:val="1"/>
      <w:marLeft w:val="0"/>
      <w:marRight w:val="0"/>
      <w:marTop w:val="0"/>
      <w:marBottom w:val="0"/>
      <w:divBdr>
        <w:top w:val="none" w:sz="0" w:space="0" w:color="auto"/>
        <w:left w:val="none" w:sz="0" w:space="0" w:color="auto"/>
        <w:bottom w:val="none" w:sz="0" w:space="0" w:color="auto"/>
        <w:right w:val="none" w:sz="0" w:space="0" w:color="auto"/>
      </w:divBdr>
    </w:div>
    <w:div w:id="503664572">
      <w:bodyDiv w:val="1"/>
      <w:marLeft w:val="0"/>
      <w:marRight w:val="0"/>
      <w:marTop w:val="0"/>
      <w:marBottom w:val="0"/>
      <w:divBdr>
        <w:top w:val="none" w:sz="0" w:space="0" w:color="auto"/>
        <w:left w:val="none" w:sz="0" w:space="0" w:color="auto"/>
        <w:bottom w:val="none" w:sz="0" w:space="0" w:color="auto"/>
        <w:right w:val="none" w:sz="0" w:space="0" w:color="auto"/>
      </w:divBdr>
    </w:div>
    <w:div w:id="563833895">
      <w:bodyDiv w:val="1"/>
      <w:marLeft w:val="0"/>
      <w:marRight w:val="0"/>
      <w:marTop w:val="0"/>
      <w:marBottom w:val="0"/>
      <w:divBdr>
        <w:top w:val="none" w:sz="0" w:space="0" w:color="auto"/>
        <w:left w:val="none" w:sz="0" w:space="0" w:color="auto"/>
        <w:bottom w:val="none" w:sz="0" w:space="0" w:color="auto"/>
        <w:right w:val="none" w:sz="0" w:space="0" w:color="auto"/>
      </w:divBdr>
    </w:div>
    <w:div w:id="613484303">
      <w:bodyDiv w:val="1"/>
      <w:marLeft w:val="0"/>
      <w:marRight w:val="0"/>
      <w:marTop w:val="0"/>
      <w:marBottom w:val="0"/>
      <w:divBdr>
        <w:top w:val="none" w:sz="0" w:space="0" w:color="auto"/>
        <w:left w:val="none" w:sz="0" w:space="0" w:color="auto"/>
        <w:bottom w:val="none" w:sz="0" w:space="0" w:color="auto"/>
        <w:right w:val="none" w:sz="0" w:space="0" w:color="auto"/>
      </w:divBdr>
    </w:div>
    <w:div w:id="944844213">
      <w:bodyDiv w:val="1"/>
      <w:marLeft w:val="0"/>
      <w:marRight w:val="0"/>
      <w:marTop w:val="0"/>
      <w:marBottom w:val="0"/>
      <w:divBdr>
        <w:top w:val="none" w:sz="0" w:space="0" w:color="auto"/>
        <w:left w:val="none" w:sz="0" w:space="0" w:color="auto"/>
        <w:bottom w:val="none" w:sz="0" w:space="0" w:color="auto"/>
        <w:right w:val="none" w:sz="0" w:space="0" w:color="auto"/>
      </w:divBdr>
    </w:div>
    <w:div w:id="962535458">
      <w:bodyDiv w:val="1"/>
      <w:marLeft w:val="0"/>
      <w:marRight w:val="0"/>
      <w:marTop w:val="0"/>
      <w:marBottom w:val="0"/>
      <w:divBdr>
        <w:top w:val="none" w:sz="0" w:space="0" w:color="auto"/>
        <w:left w:val="none" w:sz="0" w:space="0" w:color="auto"/>
        <w:bottom w:val="none" w:sz="0" w:space="0" w:color="auto"/>
        <w:right w:val="none" w:sz="0" w:space="0" w:color="auto"/>
      </w:divBdr>
    </w:div>
    <w:div w:id="1024404236">
      <w:bodyDiv w:val="1"/>
      <w:marLeft w:val="0"/>
      <w:marRight w:val="0"/>
      <w:marTop w:val="0"/>
      <w:marBottom w:val="0"/>
      <w:divBdr>
        <w:top w:val="none" w:sz="0" w:space="0" w:color="auto"/>
        <w:left w:val="none" w:sz="0" w:space="0" w:color="auto"/>
        <w:bottom w:val="none" w:sz="0" w:space="0" w:color="auto"/>
        <w:right w:val="none" w:sz="0" w:space="0" w:color="auto"/>
      </w:divBdr>
    </w:div>
    <w:div w:id="1558323018">
      <w:bodyDiv w:val="1"/>
      <w:marLeft w:val="0"/>
      <w:marRight w:val="0"/>
      <w:marTop w:val="0"/>
      <w:marBottom w:val="0"/>
      <w:divBdr>
        <w:top w:val="none" w:sz="0" w:space="0" w:color="auto"/>
        <w:left w:val="none" w:sz="0" w:space="0" w:color="auto"/>
        <w:bottom w:val="none" w:sz="0" w:space="0" w:color="auto"/>
        <w:right w:val="none" w:sz="0" w:space="0" w:color="auto"/>
      </w:divBdr>
    </w:div>
    <w:div w:id="1562330980">
      <w:bodyDiv w:val="1"/>
      <w:marLeft w:val="0"/>
      <w:marRight w:val="0"/>
      <w:marTop w:val="0"/>
      <w:marBottom w:val="0"/>
      <w:divBdr>
        <w:top w:val="none" w:sz="0" w:space="0" w:color="auto"/>
        <w:left w:val="none" w:sz="0" w:space="0" w:color="auto"/>
        <w:bottom w:val="none" w:sz="0" w:space="0" w:color="auto"/>
        <w:right w:val="none" w:sz="0" w:space="0" w:color="auto"/>
      </w:divBdr>
    </w:div>
    <w:div w:id="1601720250">
      <w:bodyDiv w:val="1"/>
      <w:marLeft w:val="0"/>
      <w:marRight w:val="0"/>
      <w:marTop w:val="0"/>
      <w:marBottom w:val="0"/>
      <w:divBdr>
        <w:top w:val="none" w:sz="0" w:space="0" w:color="auto"/>
        <w:left w:val="none" w:sz="0" w:space="0" w:color="auto"/>
        <w:bottom w:val="none" w:sz="0" w:space="0" w:color="auto"/>
        <w:right w:val="none" w:sz="0" w:space="0" w:color="auto"/>
      </w:divBdr>
    </w:div>
    <w:div w:id="1715226380">
      <w:bodyDiv w:val="1"/>
      <w:marLeft w:val="0"/>
      <w:marRight w:val="0"/>
      <w:marTop w:val="0"/>
      <w:marBottom w:val="0"/>
      <w:divBdr>
        <w:top w:val="none" w:sz="0" w:space="0" w:color="auto"/>
        <w:left w:val="none" w:sz="0" w:space="0" w:color="auto"/>
        <w:bottom w:val="none" w:sz="0" w:space="0" w:color="auto"/>
        <w:right w:val="none" w:sz="0" w:space="0" w:color="auto"/>
      </w:divBdr>
    </w:div>
    <w:div w:id="1794517733">
      <w:bodyDiv w:val="1"/>
      <w:marLeft w:val="0"/>
      <w:marRight w:val="0"/>
      <w:marTop w:val="0"/>
      <w:marBottom w:val="0"/>
      <w:divBdr>
        <w:top w:val="none" w:sz="0" w:space="0" w:color="auto"/>
        <w:left w:val="none" w:sz="0" w:space="0" w:color="auto"/>
        <w:bottom w:val="none" w:sz="0" w:space="0" w:color="auto"/>
        <w:right w:val="none" w:sz="0" w:space="0" w:color="auto"/>
      </w:divBdr>
    </w:div>
    <w:div w:id="1869681911">
      <w:bodyDiv w:val="1"/>
      <w:marLeft w:val="0"/>
      <w:marRight w:val="0"/>
      <w:marTop w:val="0"/>
      <w:marBottom w:val="0"/>
      <w:divBdr>
        <w:top w:val="none" w:sz="0" w:space="0" w:color="auto"/>
        <w:left w:val="none" w:sz="0" w:space="0" w:color="auto"/>
        <w:bottom w:val="none" w:sz="0" w:space="0" w:color="auto"/>
        <w:right w:val="none" w:sz="0" w:space="0" w:color="auto"/>
      </w:divBdr>
    </w:div>
    <w:div w:id="1889486983">
      <w:bodyDiv w:val="1"/>
      <w:marLeft w:val="0"/>
      <w:marRight w:val="0"/>
      <w:marTop w:val="0"/>
      <w:marBottom w:val="0"/>
      <w:divBdr>
        <w:top w:val="none" w:sz="0" w:space="0" w:color="auto"/>
        <w:left w:val="none" w:sz="0" w:space="0" w:color="auto"/>
        <w:bottom w:val="none" w:sz="0" w:space="0" w:color="auto"/>
        <w:right w:val="none" w:sz="0" w:space="0" w:color="auto"/>
      </w:divBdr>
    </w:div>
    <w:div w:id="1918131430">
      <w:bodyDiv w:val="1"/>
      <w:marLeft w:val="0"/>
      <w:marRight w:val="0"/>
      <w:marTop w:val="0"/>
      <w:marBottom w:val="0"/>
      <w:divBdr>
        <w:top w:val="none" w:sz="0" w:space="0" w:color="auto"/>
        <w:left w:val="none" w:sz="0" w:space="0" w:color="auto"/>
        <w:bottom w:val="none" w:sz="0" w:space="0" w:color="auto"/>
        <w:right w:val="none" w:sz="0" w:space="0" w:color="auto"/>
      </w:divBdr>
    </w:div>
    <w:div w:id="212391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ntinfotech.com/" TargetMode="Externa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mailto:Ramesh1955@live.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Accoun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A8C76DBA5441C78C8C7DD701793885"/>
        <w:category>
          <w:name w:val="General"/>
          <w:gallery w:val="placeholder"/>
        </w:category>
        <w:types>
          <w:type w:val="bbPlcHdr"/>
        </w:types>
        <w:behaviors>
          <w:behavior w:val="content"/>
        </w:behaviors>
        <w:guid w:val="{7F7FAA41-BAE9-482B-881E-4328B7A2D9DA}"/>
      </w:docPartPr>
      <w:docPartBody>
        <w:p w:rsidR="00765955" w:rsidRDefault="003C43EB">
          <w:pPr>
            <w:pStyle w:val="4AA8C76DBA5441C78C8C7DD701793885"/>
          </w:pPr>
          <w:r w:rsidRPr="00CF1A49">
            <w:t>·</w:t>
          </w:r>
        </w:p>
      </w:docPartBody>
    </w:docPart>
    <w:docPart>
      <w:docPartPr>
        <w:name w:val="3EDD93D2C2EB457EB8086B714F1AE79F"/>
        <w:category>
          <w:name w:val="General"/>
          <w:gallery w:val="placeholder"/>
        </w:category>
        <w:types>
          <w:type w:val="bbPlcHdr"/>
        </w:types>
        <w:behaviors>
          <w:behavior w:val="content"/>
        </w:behaviors>
        <w:guid w:val="{AA83DB15-CF85-4BC8-921D-DF3C9EB1E5BC}"/>
      </w:docPartPr>
      <w:docPartBody>
        <w:p w:rsidR="00765955" w:rsidRDefault="003C43EB">
          <w:pPr>
            <w:pStyle w:val="3EDD93D2C2EB457EB8086B714F1AE79F"/>
          </w:pPr>
          <w:r w:rsidRPr="00CF1A49">
            <w:t>Experience</w:t>
          </w:r>
        </w:p>
      </w:docPartBody>
    </w:docPart>
    <w:docPart>
      <w:docPartPr>
        <w:name w:val="A2DD1AD84E9C4BEC815C666BA7DEA1ED"/>
        <w:category>
          <w:name w:val="General"/>
          <w:gallery w:val="placeholder"/>
        </w:category>
        <w:types>
          <w:type w:val="bbPlcHdr"/>
        </w:types>
        <w:behaviors>
          <w:behavior w:val="content"/>
        </w:behaviors>
        <w:guid w:val="{D250E22B-7A4D-4EBF-9260-C91DEF4DB8E2}"/>
      </w:docPartPr>
      <w:docPartBody>
        <w:p w:rsidR="00765955" w:rsidRDefault="003C43EB">
          <w:pPr>
            <w:pStyle w:val="A2DD1AD84E9C4BEC815C666BA7DEA1ED"/>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09"/>
    <w:rsid w:val="0000178F"/>
    <w:rsid w:val="000B0DB4"/>
    <w:rsid w:val="0011087D"/>
    <w:rsid w:val="00117927"/>
    <w:rsid w:val="00140C3A"/>
    <w:rsid w:val="00270B6D"/>
    <w:rsid w:val="00293237"/>
    <w:rsid w:val="002B187E"/>
    <w:rsid w:val="003C43EB"/>
    <w:rsid w:val="00411F32"/>
    <w:rsid w:val="00596181"/>
    <w:rsid w:val="00627E09"/>
    <w:rsid w:val="00630486"/>
    <w:rsid w:val="00765955"/>
    <w:rsid w:val="00772AE7"/>
    <w:rsid w:val="00793AAF"/>
    <w:rsid w:val="007B2B6A"/>
    <w:rsid w:val="008F24C6"/>
    <w:rsid w:val="00970AB8"/>
    <w:rsid w:val="009C5B56"/>
    <w:rsid w:val="00BF0858"/>
    <w:rsid w:val="00C5573D"/>
    <w:rsid w:val="00D30D3D"/>
    <w:rsid w:val="00D4167A"/>
    <w:rsid w:val="00D45B3C"/>
    <w:rsid w:val="00D8195D"/>
    <w:rsid w:val="00DB150D"/>
    <w:rsid w:val="00E11091"/>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A8C76DBA5441C78C8C7DD701793885">
    <w:name w:val="4AA8C76DBA5441C78C8C7DD701793885"/>
  </w:style>
  <w:style w:type="paragraph" w:customStyle="1" w:styleId="3EDD93D2C2EB457EB8086B714F1AE79F">
    <w:name w:val="3EDD93D2C2EB457EB8086B714F1AE79F"/>
  </w:style>
  <w:style w:type="paragraph" w:customStyle="1" w:styleId="A2DD1AD84E9C4BEC815C666BA7DEA1ED">
    <w:name w:val="A2DD1AD84E9C4BEC815C666BA7DEA1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210E9CCA-B965-45FD-937B-55A202EB7510}">
  <ds:schemaRefs>
    <ds:schemaRef ds:uri="http://schemas.microsoft.com/sharepoint/v3/contenttype/forms"/>
  </ds:schemaRefs>
</ds:datastoreItem>
</file>

<file path=customXml/itemProps2.xml><?xml version="1.0" encoding="utf-8"?>
<ds:datastoreItem xmlns:ds="http://schemas.openxmlformats.org/officeDocument/2006/customXml" ds:itemID="{08213137-FECA-4B2D-A0F1-4DB59211E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662BB8-1253-4FAB-BF9A-1F186878EF90}">
  <ds:schemaRefs>
    <ds:schemaRef ds:uri="http://schemas.microsoft.com/office/2006/metadata/properties"/>
    <ds:schemaRef ds:uri="http://schemas.microsoft.com/office/infopath/2007/PartnerControls"/>
    <ds:schemaRef ds:uri="71af3243-3dd4-4a8d-8c0d-dd76da1f02a5"/>
  </ds:schemaRefs>
</ds:datastoreItem>
</file>

<file path=docMetadata/LabelInfo.xml><?xml version="1.0" encoding="utf-8"?>
<clbl:labelList xmlns:clbl="http://schemas.microsoft.com/office/2020/mipLabelMetadata">
  <clbl:label id="{90754b47-c413-4aa1-bfc3-c33089241f4f}"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Accounting resume</Template>
  <TotalTime>32</TotalTime>
  <Pages>6</Pages>
  <Words>1824</Words>
  <Characters>10398</Characters>
  <Application>Microsoft Office Word</Application>
  <DocSecurity>0</DocSecurity>
  <Lines>86</Lines>
  <Paragraphs>24</Paragraphs>
  <ScaleCrop>false</ScaleCrop>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Chatakondu, Venkat</cp:lastModifiedBy>
  <cp:revision>82</cp:revision>
  <dcterms:created xsi:type="dcterms:W3CDTF">2026-01-09T06:28:00Z</dcterms:created>
  <dcterms:modified xsi:type="dcterms:W3CDTF">2026-03-06T07:25:00Z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Sensitivity">
    <vt:lpwstr>Internal - General Use</vt:lpwstr>
  </property>
  <property fmtid="{D5CDD505-2E9C-101B-9397-08002B2CF9AE}" pid="4" name="ClassificationContentMarkingFooterShapeIds">
    <vt:lpwstr>54834747,279e4890,3d27f45a</vt:lpwstr>
  </property>
  <property fmtid="{D5CDD505-2E9C-101B-9397-08002B2CF9AE}" pid="5" name="ClassificationContentMarkingFooterFontProps">
    <vt:lpwstr>#000000,10,Aptos</vt:lpwstr>
  </property>
  <property fmtid="{D5CDD505-2E9C-101B-9397-08002B2CF9AE}" pid="6" name="ClassificationContentMarkingFooterText">
    <vt:lpwstr>Personal - Individual Use</vt:lpwstr>
  </property>
  <property fmtid="{D5CDD505-2E9C-101B-9397-08002B2CF9AE}" pid="7" name="MSIP_Label_08db2a94-1328-4cb2-b589-c6efe5808a7a_Enabled">
    <vt:lpwstr>true</vt:lpwstr>
  </property>
  <property fmtid="{D5CDD505-2E9C-101B-9397-08002B2CF9AE}" pid="8" name="MSIP_Label_08db2a94-1328-4cb2-b589-c6efe5808a7a_SetDate">
    <vt:lpwstr>2026-01-09T06:28:02Z</vt:lpwstr>
  </property>
  <property fmtid="{D5CDD505-2E9C-101B-9397-08002B2CF9AE}" pid="9" name="MSIP_Label_08db2a94-1328-4cb2-b589-c6efe5808a7a_Method">
    <vt:lpwstr>Privileged</vt:lpwstr>
  </property>
  <property fmtid="{D5CDD505-2E9C-101B-9397-08002B2CF9AE}" pid="10" name="MSIP_Label_08db2a94-1328-4cb2-b589-c6efe5808a7a_Name">
    <vt:lpwstr>Personal - Individual Use</vt:lpwstr>
  </property>
  <property fmtid="{D5CDD505-2E9C-101B-9397-08002B2CF9AE}" pid="11" name="MSIP_Label_08db2a94-1328-4cb2-b589-c6efe5808a7a_SiteId">
    <vt:lpwstr>258ac4e4-146a-411e-9dc8-79a9e12fd6da</vt:lpwstr>
  </property>
  <property fmtid="{D5CDD505-2E9C-101B-9397-08002B2CF9AE}" pid="12" name="MSIP_Label_08db2a94-1328-4cb2-b589-c6efe5808a7a_ActionId">
    <vt:lpwstr>2311e3df-56e3-40f8-8bde-793e8b5098b5</vt:lpwstr>
  </property>
  <property fmtid="{D5CDD505-2E9C-101B-9397-08002B2CF9AE}" pid="13" name="MSIP_Label_08db2a94-1328-4cb2-b589-c6efe5808a7a_ContentBits">
    <vt:lpwstr>2</vt:lpwstr>
  </property>
  <property fmtid="{D5CDD505-2E9C-101B-9397-08002B2CF9AE}" pid="14" name="MSIP_Label_08db2a94-1328-4cb2-b589-c6efe5808a7a_Tag">
    <vt:lpwstr>10, 0, 1, 2</vt:lpwstr>
  </property>
</Properties>
</file>